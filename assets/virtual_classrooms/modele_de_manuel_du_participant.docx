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520" w:type="dxa"/>
        <w:tblInd w:w="-720" w:type="dxa"/>
        <w:tblCellMar>
          <w:left w:w="360" w:type="dxa"/>
          <w:right w:w="360" w:type="dxa"/>
        </w:tblCellMar>
        <w:tblLook w:val="01E0" w:firstRow="1" w:lastRow="1" w:firstColumn="1" w:lastColumn="1" w:noHBand="0" w:noVBand="0"/>
      </w:tblPr>
      <w:tblGrid>
        <w:gridCol w:w="11520"/>
      </w:tblGrid>
      <w:tr w:rsidR="00921EA6" w:rsidRPr="009D1E66" w14:paraId="5B6FE671" w14:textId="77777777" w:rsidTr="00921EA6">
        <w:trPr>
          <w:cantSplit/>
          <w:trHeight w:val="3960"/>
        </w:trPr>
        <w:tc>
          <w:tcPr>
            <w:tcW w:w="0" w:type="auto"/>
          </w:tcPr>
          <w:p w14:paraId="5B6FE670" w14:textId="77777777" w:rsidR="00921EA6" w:rsidRPr="00A95322" w:rsidRDefault="00921EA6" w:rsidP="00A95322"/>
        </w:tc>
      </w:tr>
      <w:tr w:rsidR="00C84DAF" w:rsidRPr="009D1E66" w14:paraId="5B6FE673" w14:textId="77777777" w:rsidTr="00921EA6">
        <w:trPr>
          <w:cantSplit/>
          <w:trHeight w:hRule="exact" w:val="1440"/>
        </w:trPr>
        <w:tc>
          <w:tcPr>
            <w:tcW w:w="0" w:type="auto"/>
          </w:tcPr>
          <w:p w14:paraId="5B6FE672" w14:textId="305946D6" w:rsidR="00C84DAF" w:rsidRDefault="00950CE8" w:rsidP="00C84DAF">
            <w:pPr>
              <w:pStyle w:val="Covercoursecode"/>
              <w:numPr>
                <w:ilvl w:val="0"/>
                <w:numId w:val="25"/>
              </w:numPr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Code du cours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Code du cours</w:t>
            </w:r>
            <w:r>
              <w:fldChar w:fldCharType="end"/>
            </w:r>
          </w:p>
        </w:tc>
      </w:tr>
      <w:tr w:rsidR="00C84DAF" w:rsidRPr="009D1E66" w14:paraId="5B6FE676" w14:textId="77777777" w:rsidTr="00921EA6">
        <w:trPr>
          <w:cantSplit/>
          <w:trHeight w:hRule="exact" w:val="6480"/>
        </w:trPr>
        <w:tc>
          <w:tcPr>
            <w:tcW w:w="0" w:type="auto"/>
          </w:tcPr>
          <w:p w14:paraId="5B6FE674" w14:textId="6BFF50BD" w:rsidR="00C84DAF" w:rsidRDefault="00950CE8">
            <w:pPr>
              <w:pStyle w:val="Covercoursetitle"/>
            </w:pPr>
            <w:r>
              <w:fldChar w:fldCharType="begin">
                <w:ffData>
                  <w:name w:val=""/>
                  <w:enabled/>
                  <w:calcOnExit w:val="0"/>
                  <w:textInput>
                    <w:default w:val="Titre du cours"/>
                  </w:textInput>
                </w:ffData>
              </w:fldChar>
            </w:r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Titre du cours</w:t>
            </w:r>
            <w:r>
              <w:fldChar w:fldCharType="end"/>
            </w:r>
          </w:p>
          <w:p w14:paraId="5B6FE675" w14:textId="77777777" w:rsidR="00C84DAF" w:rsidRDefault="00AF3141">
            <w:pPr>
              <w:pStyle w:val="Covermanualtitle"/>
            </w:pPr>
            <w:r>
              <w:t>Manuel du participant virtuel</w:t>
            </w:r>
            <w:r w:rsidR="00C84DAF">
              <w:t xml:space="preserve"> </w:t>
            </w:r>
          </w:p>
        </w:tc>
      </w:tr>
      <w:tr w:rsidR="00F76E75" w:rsidRPr="009D1E66" w14:paraId="5B6FE678" w14:textId="77777777" w:rsidTr="000E0FF6">
        <w:trPr>
          <w:cantSplit/>
          <w:trHeight w:hRule="exact" w:val="936"/>
        </w:trPr>
        <w:tc>
          <w:tcPr>
            <w:tcW w:w="0" w:type="auto"/>
          </w:tcPr>
          <w:p w14:paraId="5B6FE677" w14:textId="77777777" w:rsidR="00F76E75" w:rsidRPr="00637A13" w:rsidRDefault="00357E66" w:rsidP="00507DC2">
            <w:pPr>
              <w:pStyle w:val="Coverversionnumber"/>
            </w:pPr>
            <w:r>
              <w:t xml:space="preserve">Version </w:t>
            </w:r>
            <w:r w:rsidR="00002E26">
              <w:fldChar w:fldCharType="begin">
                <w:ffData>
                  <w:name w:val=""/>
                  <w:enabled/>
                  <w:calcOnExit w:val="0"/>
                  <w:textInput>
                    <w:default w:val="1.01"/>
                  </w:textInput>
                </w:ffData>
              </w:fldChar>
            </w:r>
            <w:r w:rsidR="00002E26">
              <w:instrText xml:space="preserve"> FORMTEXT </w:instrText>
            </w:r>
            <w:r w:rsidR="00002E26">
              <w:fldChar w:fldCharType="separate"/>
            </w:r>
            <w:r w:rsidR="00002E26">
              <w:rPr>
                <w:noProof/>
              </w:rPr>
              <w:t>1.01</w:t>
            </w:r>
            <w:r w:rsidR="00002E26">
              <w:fldChar w:fldCharType="end"/>
            </w:r>
          </w:p>
        </w:tc>
      </w:tr>
      <w:tr w:rsidR="00F76E75" w:rsidRPr="009D1E66" w14:paraId="5B6FE67A" w14:textId="77777777" w:rsidTr="00EE4DE8">
        <w:trPr>
          <w:cantSplit/>
          <w:trHeight w:hRule="exact" w:val="12960"/>
        </w:trPr>
        <w:tc>
          <w:tcPr>
            <w:tcW w:w="0" w:type="auto"/>
            <w:tcMar>
              <w:left w:w="1080" w:type="dxa"/>
              <w:right w:w="1080" w:type="dxa"/>
            </w:tcMar>
            <w:vAlign w:val="bottom"/>
          </w:tcPr>
          <w:p w14:paraId="5B6FE679" w14:textId="77777777" w:rsidR="00F76E75" w:rsidRPr="00867635" w:rsidRDefault="00F76E75" w:rsidP="0090586E">
            <w:pPr>
              <w:pStyle w:val="Copyright"/>
              <w:rPr>
                <w:rStyle w:val="Strong"/>
              </w:rPr>
            </w:pPr>
            <w:r w:rsidRPr="00867635">
              <w:lastRenderedPageBreak/>
              <w:t>©</w:t>
            </w:r>
            <w:r w:rsidR="005967AF">
              <w:t xml:space="preserve"> </w:t>
            </w:r>
            <w:r w:rsidR="006D4FDD" w:rsidRPr="006D4FDD">
              <w:t xml:space="preserve">École de la fonction publique du Canada </w:t>
            </w:r>
            <w:r w:rsidRPr="00867635">
              <w:t>(</w:t>
            </w:r>
            <w:r w:rsidR="00C3085F">
              <w:t>20xx, Révisé 20xx</w:t>
            </w:r>
            <w:r w:rsidRPr="00867635">
              <w:t>)</w:t>
            </w:r>
          </w:p>
        </w:tc>
      </w:tr>
    </w:tbl>
    <w:p w14:paraId="5B6FE67B" w14:textId="77777777" w:rsidR="0061357A" w:rsidRPr="0061357A" w:rsidRDefault="0061357A" w:rsidP="0061357A"/>
    <w:p w14:paraId="5B6FE67C" w14:textId="77777777" w:rsidR="0061357A" w:rsidRPr="0061357A" w:rsidRDefault="0061357A" w:rsidP="0061357A">
      <w:pPr>
        <w:sectPr w:rsidR="0061357A" w:rsidRPr="0061357A" w:rsidSect="00564635">
          <w:headerReference w:type="first" r:id="rId9"/>
          <w:pgSz w:w="12240" w:h="15840" w:code="1"/>
          <w:pgMar w:top="1440" w:right="1440" w:bottom="1080" w:left="1440" w:header="720" w:footer="720" w:gutter="0"/>
          <w:cols w:space="720"/>
          <w:titlePg/>
          <w:docGrid w:linePitch="360"/>
        </w:sectPr>
      </w:pPr>
    </w:p>
    <w:p w14:paraId="5B6FE67D" w14:textId="77777777" w:rsidR="004C3F5C" w:rsidRPr="00A06328" w:rsidRDefault="00725660" w:rsidP="00725660">
      <w:pPr>
        <w:pStyle w:val="TOCtitle"/>
      </w:pPr>
      <w:r>
        <w:lastRenderedPageBreak/>
        <w:t>Table</w:t>
      </w:r>
      <w:r w:rsidR="005967AF">
        <w:t xml:space="preserve"> </w:t>
      </w:r>
      <w:r w:rsidR="006D4FDD">
        <w:t>des matières</w:t>
      </w:r>
    </w:p>
    <w:p w14:paraId="1985E280" w14:textId="77777777" w:rsidR="005242E2" w:rsidRDefault="006D4FDD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fr-CA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15235607" w:history="1">
        <w:r w:rsidR="005242E2" w:rsidRPr="00AA606C">
          <w:rPr>
            <w:rStyle w:val="Hyperlink"/>
            <w:rFonts w:ascii="Wingdings 2" w:hAnsi="Wingdings 2"/>
            <w:noProof/>
          </w:rPr>
          <w:t></w:t>
        </w:r>
        <w:r w:rsidR="005242E2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fr-CA"/>
          </w:rPr>
          <w:tab/>
        </w:r>
        <w:r w:rsidR="005242E2" w:rsidRPr="00AA606C">
          <w:rPr>
            <w:rStyle w:val="Hyperlink"/>
            <w:noProof/>
          </w:rPr>
          <w:t>À propos du cours</w:t>
        </w:r>
        <w:r w:rsidR="005242E2">
          <w:rPr>
            <w:noProof/>
            <w:webHidden/>
          </w:rPr>
          <w:tab/>
        </w:r>
        <w:r w:rsidR="005242E2">
          <w:rPr>
            <w:noProof/>
            <w:webHidden/>
          </w:rPr>
          <w:fldChar w:fldCharType="begin"/>
        </w:r>
        <w:r w:rsidR="005242E2">
          <w:rPr>
            <w:noProof/>
            <w:webHidden/>
          </w:rPr>
          <w:instrText xml:space="preserve"> PAGEREF _Toc415235607 \h </w:instrText>
        </w:r>
        <w:r w:rsidR="005242E2">
          <w:rPr>
            <w:noProof/>
            <w:webHidden/>
          </w:rPr>
        </w:r>
        <w:r w:rsidR="005242E2">
          <w:rPr>
            <w:noProof/>
            <w:webHidden/>
          </w:rPr>
          <w:fldChar w:fldCharType="separate"/>
        </w:r>
        <w:r w:rsidR="005242E2">
          <w:rPr>
            <w:noProof/>
            <w:webHidden/>
          </w:rPr>
          <w:t>5</w:t>
        </w:r>
        <w:r w:rsidR="005242E2">
          <w:rPr>
            <w:noProof/>
            <w:webHidden/>
          </w:rPr>
          <w:fldChar w:fldCharType="end"/>
        </w:r>
      </w:hyperlink>
    </w:p>
    <w:p w14:paraId="404F02CB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08" w:history="1">
        <w:r w:rsidRPr="00AA606C">
          <w:rPr>
            <w:rStyle w:val="Hyperlink"/>
            <w:noProof/>
          </w:rPr>
          <w:t>Contexte et intention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2B0BBA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09" w:history="1">
        <w:r w:rsidRPr="00AA606C">
          <w:rPr>
            <w:rStyle w:val="Hyperlink"/>
            <w:noProof/>
          </w:rPr>
          <w:t>Objectifs d’apprentissage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6D9A37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10" w:history="1">
        <w:r w:rsidRPr="00AA606C">
          <w:rPr>
            <w:rStyle w:val="Hyperlink"/>
            <w:noProof/>
          </w:rPr>
          <w:t>Liens à d’autres cours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C1F9EF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11" w:history="1">
        <w:r w:rsidRPr="00AA606C">
          <w:rPr>
            <w:rStyle w:val="Hyperlink"/>
            <w:noProof/>
          </w:rPr>
          <w:t>Horaire du cours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9E2A61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12" w:history="1">
        <w:r w:rsidRPr="00AA606C">
          <w:rPr>
            <w:rStyle w:val="Hyperlink"/>
            <w:noProof/>
          </w:rPr>
          <w:t>Information technique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CC9BEF" w14:textId="77777777" w:rsidR="005242E2" w:rsidRDefault="005242E2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fr-CA"/>
        </w:rPr>
      </w:pPr>
      <w:hyperlink w:anchor="_Toc415235613" w:history="1">
        <w:r w:rsidRPr="00AA606C">
          <w:rPr>
            <w:rStyle w:val="Hyperlink"/>
            <w:rFonts w:ascii="Wingdings 2" w:hAnsi="Wingdings 2"/>
            <w:noProof/>
          </w:rPr>
          <w:t>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fr-CA"/>
          </w:rPr>
          <w:tab/>
        </w:r>
        <w:r w:rsidRPr="00AA606C">
          <w:rPr>
            <w:rStyle w:val="Hyperlink"/>
            <w:noProof/>
          </w:rPr>
          <w:t>Titres du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8711B8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14" w:history="1">
        <w:r w:rsidRPr="00AA606C">
          <w:rPr>
            <w:rStyle w:val="Hyperlink"/>
            <w:noProof/>
          </w:rPr>
          <w:t>Style : « Titre 2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BF76EB" w14:textId="77777777" w:rsidR="005242E2" w:rsidRDefault="005242E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fr-CA"/>
        </w:rPr>
      </w:pPr>
      <w:hyperlink w:anchor="_Toc415235615" w:history="1">
        <w:r w:rsidRPr="00AA606C">
          <w:rPr>
            <w:rStyle w:val="Hyperlink"/>
            <w:noProof/>
          </w:rPr>
          <w:t>Module n</w:t>
        </w:r>
        <w:r w:rsidRPr="00AA606C">
          <w:rPr>
            <w:rStyle w:val="Hyperlink"/>
            <w:noProof/>
            <w:vertAlign w:val="superscript"/>
          </w:rPr>
          <w:t>o</w:t>
        </w:r>
        <w:r w:rsidRPr="00AA606C">
          <w:rPr>
            <w:rStyle w:val="Hyperlink"/>
            <w:noProof/>
          </w:rPr>
          <w:t>, Exercice n</w:t>
        </w:r>
        <w:r w:rsidRPr="00AA606C">
          <w:rPr>
            <w:rStyle w:val="Hyperlink"/>
            <w:noProof/>
            <w:vertAlign w:val="superscript"/>
          </w:rPr>
          <w:t>o</w:t>
        </w:r>
        <w:r w:rsidRPr="00AA606C">
          <w:rPr>
            <w:rStyle w:val="Hyperlink"/>
            <w:noProof/>
          </w:rPr>
          <w:t> : style « Exemple d’exercice 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41DC42" w14:textId="77777777" w:rsidR="005242E2" w:rsidRDefault="005242E2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fr-CA"/>
        </w:rPr>
      </w:pPr>
      <w:hyperlink w:anchor="_Toc415235616" w:history="1">
        <w:r w:rsidRPr="00AA606C">
          <w:rPr>
            <w:rStyle w:val="Hyperlink"/>
            <w:rFonts w:ascii="Wingdings 2" w:hAnsi="Wingdings 2"/>
            <w:noProof/>
          </w:rPr>
          <w:t>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fr-CA"/>
          </w:rPr>
          <w:tab/>
        </w:r>
        <w:r w:rsidRPr="00AA606C">
          <w:rPr>
            <w:rStyle w:val="Hyperlink"/>
            <w:noProof/>
          </w:rPr>
          <w:t>matériel supplémentaire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_Toc415235616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6FE689" w14:textId="77777777" w:rsidR="006D4FDD" w:rsidRPr="006D4FDD" w:rsidRDefault="006D4FDD" w:rsidP="006D4FDD">
      <w:r>
        <w:fldChar w:fldCharType="end"/>
      </w:r>
    </w:p>
    <w:p w14:paraId="5B6FE68A" w14:textId="77777777" w:rsidR="006D4FDD" w:rsidRPr="006D4FDD" w:rsidRDefault="006D4FDD" w:rsidP="006D4FDD">
      <w:pPr>
        <w:sectPr w:rsidR="006D4FDD" w:rsidRPr="006D4FDD" w:rsidSect="0061357A">
          <w:headerReference w:type="first" r:id="rId10"/>
          <w:footerReference w:type="first" r:id="rId11"/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</w:p>
    <w:p w14:paraId="5B6FE68B" w14:textId="77777777" w:rsidR="00134BA5" w:rsidRDefault="006F32A1" w:rsidP="005D302B">
      <w:pPr>
        <w:pStyle w:val="Heading1"/>
      </w:pPr>
      <w:bookmarkStart w:id="0" w:name="_Toc310006410"/>
      <w:bookmarkStart w:id="1" w:name="_Toc415235607"/>
      <w:bookmarkStart w:id="2" w:name="_Toc300564272"/>
      <w:r>
        <w:lastRenderedPageBreak/>
        <w:t xml:space="preserve">À propos du </w:t>
      </w:r>
      <w:r w:rsidR="00822FCF" w:rsidRPr="00822FCF">
        <w:t>cours</w:t>
      </w:r>
      <w:bookmarkStart w:id="3" w:name="_GoBack"/>
      <w:bookmarkEnd w:id="0"/>
      <w:bookmarkEnd w:id="1"/>
      <w:bookmarkEnd w:id="3"/>
    </w:p>
    <w:p w14:paraId="5CB178BA" w14:textId="00A7ED90" w:rsidR="00D51DEE" w:rsidRDefault="00D51DEE" w:rsidP="00814737">
      <w:pPr>
        <w:pStyle w:val="BodyText"/>
        <w:rPr>
          <w:i/>
          <w:color w:val="FF0000"/>
        </w:rPr>
      </w:pPr>
      <w:bookmarkStart w:id="4" w:name="_Toc300574842"/>
      <w:bookmarkStart w:id="5" w:name="_Toc300574948"/>
      <w:bookmarkStart w:id="6" w:name="_Toc300575359"/>
      <w:bookmarkStart w:id="7" w:name="_Toc300575484"/>
      <w:bookmarkStart w:id="8" w:name="_Toc302386743"/>
      <w:bookmarkStart w:id="9" w:name="_Toc307158936"/>
      <w:bookmarkStart w:id="10" w:name="_Toc310590106"/>
      <w:r w:rsidRPr="00814737">
        <w:rPr>
          <w:i/>
          <w:color w:val="FF0000"/>
        </w:rPr>
        <w:t>Introductio</w:t>
      </w:r>
      <w:r>
        <w:rPr>
          <w:i/>
          <w:color w:val="FF0000"/>
        </w:rPr>
        <w:t>n générale</w:t>
      </w:r>
      <w:r w:rsidR="000033DE">
        <w:rPr>
          <w:i/>
          <w:color w:val="FF0000"/>
        </w:rPr>
        <w:t xml:space="preserve"> d</w:t>
      </w:r>
      <w:r>
        <w:rPr>
          <w:i/>
          <w:color w:val="FF0000"/>
        </w:rPr>
        <w:t xml:space="preserve">u cours à l’intention des participants </w:t>
      </w:r>
    </w:p>
    <w:p w14:paraId="16A6E7BD" w14:textId="053AD7DE" w:rsidR="00D51DEE" w:rsidRPr="00814737" w:rsidRDefault="00D51DEE" w:rsidP="00814737">
      <w:pPr>
        <w:pStyle w:val="BodyText"/>
        <w:rPr>
          <w:i/>
          <w:color w:val="FF0000"/>
        </w:rPr>
      </w:pPr>
      <w:r>
        <w:rPr>
          <w:i/>
          <w:color w:val="FF0000"/>
        </w:rPr>
        <w:t>Présenter l’information pertinente au sujet du cours</w:t>
      </w:r>
    </w:p>
    <w:p w14:paraId="5B6FE68C" w14:textId="340570C6" w:rsidR="006F32A1" w:rsidRPr="00EC41C9" w:rsidRDefault="006F32A1" w:rsidP="006F32A1">
      <w:pPr>
        <w:pStyle w:val="Heading2"/>
      </w:pPr>
      <w:bookmarkStart w:id="11" w:name="_Toc415235608"/>
      <w:r w:rsidRPr="00EC41C9">
        <w:t>Contexte et intention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5B6FE68D" w14:textId="06BC562B" w:rsidR="006F32A1" w:rsidRPr="00C84DAF" w:rsidRDefault="008976A8" w:rsidP="006F32A1">
      <w:pPr>
        <w:pStyle w:val="BodyTextpre-list"/>
        <w:rPr>
          <w:i/>
          <w:color w:val="FF0000"/>
          <w:lang w:eastAsia="ja-JP"/>
        </w:rPr>
      </w:pPr>
      <w:bookmarkStart w:id="12" w:name="_Toc300574843"/>
      <w:bookmarkStart w:id="13" w:name="_Toc300574949"/>
      <w:bookmarkStart w:id="14" w:name="_Toc300575360"/>
      <w:bookmarkStart w:id="15" w:name="_Toc300575485"/>
      <w:r>
        <w:rPr>
          <w:i/>
          <w:color w:val="FF0000"/>
          <w:lang w:eastAsia="ja-JP"/>
        </w:rPr>
        <w:t>Présenter</w:t>
      </w:r>
      <w:r w:rsidR="00C84DAF">
        <w:rPr>
          <w:i/>
          <w:color w:val="FF0000"/>
          <w:lang w:eastAsia="ja-JP"/>
        </w:rPr>
        <w:t xml:space="preserve"> </w:t>
      </w:r>
      <w:r>
        <w:rPr>
          <w:i/>
          <w:color w:val="FF0000"/>
          <w:lang w:eastAsia="ja-JP"/>
        </w:rPr>
        <w:t>l’</w:t>
      </w:r>
      <w:r w:rsidR="00C84DAF">
        <w:rPr>
          <w:i/>
          <w:color w:val="FF0000"/>
          <w:lang w:eastAsia="ja-JP"/>
        </w:rPr>
        <w:t xml:space="preserve">information </w:t>
      </w:r>
      <w:r>
        <w:rPr>
          <w:i/>
          <w:color w:val="FF0000"/>
          <w:lang w:eastAsia="ja-JP"/>
        </w:rPr>
        <w:t>générale</w:t>
      </w:r>
      <w:r w:rsidR="00C84DAF">
        <w:rPr>
          <w:i/>
          <w:color w:val="FF0000"/>
          <w:lang w:eastAsia="ja-JP"/>
        </w:rPr>
        <w:t xml:space="preserve"> </w:t>
      </w:r>
      <w:r>
        <w:rPr>
          <w:i/>
          <w:color w:val="FF0000"/>
          <w:lang w:eastAsia="ja-JP"/>
        </w:rPr>
        <w:t>au sujet du</w:t>
      </w:r>
      <w:r w:rsidR="00C84DAF">
        <w:rPr>
          <w:i/>
          <w:color w:val="FF0000"/>
          <w:lang w:eastAsia="ja-JP"/>
        </w:rPr>
        <w:t xml:space="preserve"> cours, ainsi que le public cible et l’intention du cours</w:t>
      </w:r>
    </w:p>
    <w:p w14:paraId="5B6FE68F" w14:textId="77777777" w:rsidR="006F32A1" w:rsidRPr="00EC41C9" w:rsidRDefault="006F32A1" w:rsidP="006F32A1">
      <w:pPr>
        <w:pStyle w:val="Heading2"/>
      </w:pPr>
      <w:bookmarkStart w:id="16" w:name="_Toc302386744"/>
      <w:bookmarkStart w:id="17" w:name="_Toc307158937"/>
      <w:bookmarkStart w:id="18" w:name="_Toc310590107"/>
      <w:bookmarkStart w:id="19" w:name="_Toc415235609"/>
      <w:r w:rsidRPr="00EC41C9">
        <w:t>Objectifs</w:t>
      </w:r>
      <w:bookmarkEnd w:id="12"/>
      <w:bookmarkEnd w:id="13"/>
      <w:bookmarkEnd w:id="14"/>
      <w:bookmarkEnd w:id="15"/>
      <w:bookmarkEnd w:id="16"/>
      <w:bookmarkEnd w:id="17"/>
      <w:r w:rsidRPr="00EC41C9">
        <w:t xml:space="preserve"> d’apprentissage</w:t>
      </w:r>
      <w:bookmarkEnd w:id="18"/>
      <w:bookmarkEnd w:id="19"/>
    </w:p>
    <w:p w14:paraId="5B6FE690" w14:textId="00FC505C" w:rsidR="00C84DAF" w:rsidRDefault="00C84DAF" w:rsidP="00C84DAF">
      <w:pPr>
        <w:pStyle w:val="BodyText"/>
        <w:rPr>
          <w:i/>
          <w:color w:val="FF0000"/>
        </w:rPr>
      </w:pPr>
      <w:r>
        <w:rPr>
          <w:i/>
          <w:color w:val="FF0000"/>
        </w:rPr>
        <w:t>Énumérer les objectifs d’apprentissage du cours</w:t>
      </w:r>
      <w:r w:rsidR="008976A8">
        <w:rPr>
          <w:i/>
          <w:color w:val="FF0000"/>
        </w:rPr>
        <w:t xml:space="preserve"> dans cette section</w:t>
      </w:r>
    </w:p>
    <w:tbl>
      <w:tblPr>
        <w:tblW w:w="5000" w:type="pct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8035"/>
      </w:tblGrid>
      <w:tr w:rsidR="00134BA5" w:rsidRPr="00EE61CF" w14:paraId="5B6FE693" w14:textId="77777777" w:rsidTr="00953799">
        <w:trPr>
          <w:cantSplit/>
          <w:tblHeader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08080"/>
            <w:vAlign w:val="center"/>
          </w:tcPr>
          <w:bookmarkEnd w:id="2"/>
          <w:p w14:paraId="5B6FE691" w14:textId="77777777" w:rsidR="00134BA5" w:rsidRPr="004C7CEC" w:rsidRDefault="00C84DAF" w:rsidP="00C84DAF">
            <w:pPr>
              <w:keepNext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Séance</w:t>
            </w:r>
          </w:p>
        </w:tc>
        <w:tc>
          <w:tcPr>
            <w:tcW w:w="8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08080"/>
            <w:vAlign w:val="center"/>
          </w:tcPr>
          <w:p w14:paraId="5B6FE692" w14:textId="77777777" w:rsidR="00134BA5" w:rsidRPr="004C7CEC" w:rsidRDefault="006F32A1" w:rsidP="004C7CEC">
            <w:pPr>
              <w:keepNext/>
              <w:jc w:val="center"/>
              <w:rPr>
                <w:b/>
                <w:color w:val="FFFFFF"/>
              </w:rPr>
            </w:pPr>
            <w:r w:rsidRPr="004C7CEC">
              <w:rPr>
                <w:b/>
                <w:color w:val="FFFFFF"/>
              </w:rPr>
              <w:t>Objectifs d’apprentissage</w:t>
            </w:r>
          </w:p>
        </w:tc>
      </w:tr>
      <w:tr w:rsidR="009E323F" w:rsidRPr="004C7CEC" w14:paraId="5B6FE696" w14:textId="77777777" w:rsidTr="00953799">
        <w:trPr>
          <w:cantSplit/>
        </w:trPr>
        <w:tc>
          <w:tcPr>
            <w:tcW w:w="1555" w:type="dxa"/>
            <w:shd w:val="clear" w:color="auto" w:fill="auto"/>
          </w:tcPr>
          <w:p w14:paraId="5B6FE694" w14:textId="77777777" w:rsidR="00134BA5" w:rsidRPr="005463AA" w:rsidRDefault="00134BA5" w:rsidP="007115C9"/>
        </w:tc>
        <w:tc>
          <w:tcPr>
            <w:tcW w:w="8035" w:type="dxa"/>
            <w:shd w:val="clear" w:color="auto" w:fill="auto"/>
          </w:tcPr>
          <w:p w14:paraId="5B6FE695" w14:textId="77777777" w:rsidR="009E323F" w:rsidRPr="005463AA" w:rsidRDefault="009E323F" w:rsidP="00EC0CEC"/>
        </w:tc>
      </w:tr>
      <w:tr w:rsidR="009E323F" w:rsidRPr="004C7CEC" w14:paraId="5B6FE699" w14:textId="77777777" w:rsidTr="00953799">
        <w:trPr>
          <w:cantSplit/>
        </w:trPr>
        <w:tc>
          <w:tcPr>
            <w:tcW w:w="1555" w:type="dxa"/>
            <w:shd w:val="clear" w:color="auto" w:fill="auto"/>
          </w:tcPr>
          <w:p w14:paraId="5B6FE697" w14:textId="77777777" w:rsidR="00134BA5" w:rsidRPr="005463AA" w:rsidRDefault="00134BA5" w:rsidP="007115C9"/>
        </w:tc>
        <w:tc>
          <w:tcPr>
            <w:tcW w:w="8035" w:type="dxa"/>
            <w:shd w:val="clear" w:color="auto" w:fill="auto"/>
          </w:tcPr>
          <w:p w14:paraId="5B6FE698" w14:textId="77777777" w:rsidR="009E323F" w:rsidRPr="005463AA" w:rsidRDefault="009E323F" w:rsidP="007115C9"/>
        </w:tc>
      </w:tr>
      <w:tr w:rsidR="009E323F" w:rsidRPr="006B7EC9" w14:paraId="5B6FE69C" w14:textId="77777777" w:rsidTr="00953799">
        <w:trPr>
          <w:cantSplit/>
        </w:trPr>
        <w:tc>
          <w:tcPr>
            <w:tcW w:w="1555" w:type="dxa"/>
            <w:shd w:val="clear" w:color="auto" w:fill="auto"/>
          </w:tcPr>
          <w:p w14:paraId="5B6FE69A" w14:textId="77777777" w:rsidR="00134BA5" w:rsidRPr="005463AA" w:rsidRDefault="00134BA5" w:rsidP="007115C9"/>
        </w:tc>
        <w:tc>
          <w:tcPr>
            <w:tcW w:w="8035" w:type="dxa"/>
            <w:shd w:val="clear" w:color="auto" w:fill="auto"/>
          </w:tcPr>
          <w:p w14:paraId="5B6FE69B" w14:textId="77777777" w:rsidR="00134BA5" w:rsidRPr="005463AA" w:rsidRDefault="00134BA5" w:rsidP="007115C9"/>
        </w:tc>
      </w:tr>
    </w:tbl>
    <w:p w14:paraId="5B6FE69D" w14:textId="77777777" w:rsidR="00C84DAF" w:rsidRPr="00EC41C9" w:rsidRDefault="00C84DAF" w:rsidP="00C84DAF">
      <w:pPr>
        <w:pStyle w:val="Heading2"/>
      </w:pPr>
      <w:bookmarkStart w:id="20" w:name="_Toc327793664"/>
      <w:bookmarkStart w:id="21" w:name="_Toc415235610"/>
      <w:bookmarkStart w:id="22" w:name="_Toc300564276"/>
      <w:bookmarkStart w:id="23" w:name="_Toc302386748"/>
      <w:bookmarkStart w:id="24" w:name="_Toc307158941"/>
      <w:bookmarkStart w:id="25" w:name="_Toc310590112"/>
      <w:bookmarkStart w:id="26" w:name="_Toc309574819"/>
      <w:bookmarkStart w:id="27" w:name="_Toc326327024"/>
      <w:bookmarkStart w:id="28" w:name="_Toc300574845"/>
      <w:bookmarkStart w:id="29" w:name="_Toc300574951"/>
      <w:bookmarkStart w:id="30" w:name="_Toc300575362"/>
      <w:bookmarkStart w:id="31" w:name="_Toc300575487"/>
      <w:bookmarkStart w:id="32" w:name="_Toc302386746"/>
      <w:bookmarkStart w:id="33" w:name="_Toc307158939"/>
      <w:bookmarkStart w:id="34" w:name="_Toc310590111"/>
      <w:bookmarkStart w:id="35" w:name="_Toc300123898"/>
      <w:r w:rsidRPr="00EC41C9">
        <w:t>Liens à d’autres cours</w:t>
      </w:r>
      <w:bookmarkEnd w:id="20"/>
      <w:bookmarkEnd w:id="21"/>
    </w:p>
    <w:p w14:paraId="5B6FE69E" w14:textId="28F71BC9" w:rsidR="00C84DAF" w:rsidRPr="00C84DAF" w:rsidRDefault="00C84DAF" w:rsidP="00C84DAF">
      <w:pPr>
        <w:pStyle w:val="BodyText"/>
        <w:rPr>
          <w:i/>
          <w:color w:val="FF0000"/>
          <w:lang w:eastAsia="ja-JP"/>
        </w:rPr>
      </w:pPr>
      <w:r w:rsidRPr="00C84DAF">
        <w:rPr>
          <w:i/>
          <w:color w:val="FF0000"/>
        </w:rPr>
        <w:t>S’il s’agit d’un</w:t>
      </w:r>
      <w:r w:rsidR="009B00AC">
        <w:rPr>
          <w:i/>
          <w:color w:val="FF0000"/>
        </w:rPr>
        <w:t xml:space="preserve"> cours virtuel</w:t>
      </w:r>
      <w:r w:rsidRPr="00C84DAF">
        <w:rPr>
          <w:i/>
          <w:color w:val="FF0000"/>
        </w:rPr>
        <w:t xml:space="preserve"> </w:t>
      </w:r>
      <w:r w:rsidR="000033DE">
        <w:rPr>
          <w:i/>
          <w:color w:val="FF0000"/>
        </w:rPr>
        <w:t xml:space="preserve">qui a été </w:t>
      </w:r>
      <w:r w:rsidRPr="00C84DAF">
        <w:rPr>
          <w:i/>
          <w:color w:val="FF0000"/>
        </w:rPr>
        <w:t xml:space="preserve">adapté à partir d’un cours </w:t>
      </w:r>
      <w:r w:rsidR="008976A8">
        <w:rPr>
          <w:i/>
          <w:color w:val="FF0000"/>
        </w:rPr>
        <w:t xml:space="preserve">en </w:t>
      </w:r>
      <w:r w:rsidRPr="00C84DAF">
        <w:rPr>
          <w:i/>
          <w:color w:val="FF0000"/>
        </w:rPr>
        <w:t>salle de classe ou si vous désire</w:t>
      </w:r>
      <w:r w:rsidR="008976A8">
        <w:rPr>
          <w:i/>
          <w:color w:val="FF0000"/>
        </w:rPr>
        <w:t>z</w:t>
      </w:r>
      <w:r w:rsidRPr="00C84DAF">
        <w:rPr>
          <w:i/>
          <w:color w:val="FF0000"/>
        </w:rPr>
        <w:t xml:space="preserve"> </w:t>
      </w:r>
      <w:r w:rsidR="008976A8">
        <w:rPr>
          <w:i/>
          <w:color w:val="FF0000"/>
        </w:rPr>
        <w:t xml:space="preserve">recommander </w:t>
      </w:r>
      <w:r w:rsidR="009B00AC">
        <w:rPr>
          <w:i/>
          <w:color w:val="FF0000"/>
        </w:rPr>
        <w:t>aux participants</w:t>
      </w:r>
      <w:r w:rsidR="009B00AC" w:rsidRPr="00C84DAF">
        <w:rPr>
          <w:i/>
          <w:color w:val="FF0000"/>
        </w:rPr>
        <w:t xml:space="preserve"> </w:t>
      </w:r>
      <w:r w:rsidRPr="00C84DAF">
        <w:rPr>
          <w:i/>
          <w:color w:val="FF0000"/>
        </w:rPr>
        <w:t xml:space="preserve">d’autres </w:t>
      </w:r>
      <w:r w:rsidR="009B00AC">
        <w:rPr>
          <w:i/>
          <w:color w:val="FF0000"/>
        </w:rPr>
        <w:t xml:space="preserve">produits ou d’autres </w:t>
      </w:r>
      <w:r w:rsidRPr="00C84DAF">
        <w:rPr>
          <w:i/>
          <w:color w:val="FF0000"/>
        </w:rPr>
        <w:t>cours</w:t>
      </w:r>
      <w:r w:rsidR="008976A8">
        <w:rPr>
          <w:i/>
          <w:color w:val="FF0000"/>
        </w:rPr>
        <w:t xml:space="preserve"> sur le même sujet</w:t>
      </w:r>
      <w:r w:rsidRPr="00C84DAF">
        <w:rPr>
          <w:i/>
          <w:color w:val="FF0000"/>
        </w:rPr>
        <w:t xml:space="preserve">, veuillez </w:t>
      </w:r>
      <w:r w:rsidR="00013D2B">
        <w:rPr>
          <w:i/>
          <w:color w:val="FF0000"/>
        </w:rPr>
        <w:t>inclure</w:t>
      </w:r>
      <w:r w:rsidR="009B00AC">
        <w:rPr>
          <w:i/>
          <w:color w:val="FF0000"/>
        </w:rPr>
        <w:t xml:space="preserve"> ces renseignements </w:t>
      </w:r>
      <w:r w:rsidR="008976A8">
        <w:rPr>
          <w:i/>
          <w:color w:val="FF0000"/>
        </w:rPr>
        <w:t>dans cette section</w:t>
      </w:r>
      <w:r w:rsidRPr="00C84DAF">
        <w:rPr>
          <w:i/>
          <w:color w:val="FF0000"/>
        </w:rPr>
        <w:t>.</w:t>
      </w:r>
    </w:p>
    <w:p w14:paraId="5B6FE69F" w14:textId="77777777" w:rsidR="006F32A1" w:rsidRDefault="006F32A1" w:rsidP="006F32A1">
      <w:pPr>
        <w:pStyle w:val="Heading2"/>
      </w:pPr>
      <w:bookmarkStart w:id="36" w:name="_Toc415235611"/>
      <w:bookmarkEnd w:id="22"/>
      <w:bookmarkEnd w:id="23"/>
      <w:bookmarkEnd w:id="24"/>
      <w:bookmarkEnd w:id="25"/>
      <w:bookmarkEnd w:id="26"/>
      <w:bookmarkEnd w:id="27"/>
      <w:r w:rsidRPr="00EC41C9">
        <w:t>Horaire du cours</w:t>
      </w:r>
      <w:bookmarkEnd w:id="28"/>
      <w:bookmarkEnd w:id="29"/>
      <w:bookmarkEnd w:id="30"/>
      <w:bookmarkEnd w:id="31"/>
      <w:bookmarkEnd w:id="32"/>
      <w:bookmarkEnd w:id="33"/>
      <w:bookmarkEnd w:id="34"/>
      <w:bookmarkEnd w:id="36"/>
    </w:p>
    <w:p w14:paraId="5B6FE6A0" w14:textId="3DF08F7E" w:rsidR="00F97357" w:rsidRDefault="00F94F86" w:rsidP="00C84DAF">
      <w:pPr>
        <w:pStyle w:val="BodyText"/>
        <w:rPr>
          <w:i/>
          <w:color w:val="FF0000"/>
        </w:rPr>
      </w:pPr>
      <w:r>
        <w:rPr>
          <w:i/>
          <w:color w:val="FF0000"/>
        </w:rPr>
        <w:t xml:space="preserve">Dans cette section, indiquer </w:t>
      </w:r>
      <w:r w:rsidR="00C84DAF">
        <w:rPr>
          <w:i/>
          <w:color w:val="FF0000"/>
        </w:rPr>
        <w:t>la durée de la s</w:t>
      </w:r>
      <w:r w:rsidR="009B00AC">
        <w:rPr>
          <w:i/>
          <w:color w:val="FF0000"/>
        </w:rPr>
        <w:t>éance</w:t>
      </w:r>
      <w:r w:rsidR="00C84DAF">
        <w:rPr>
          <w:i/>
          <w:color w:val="FF0000"/>
        </w:rPr>
        <w:t xml:space="preserve">, et la fréquence dans le cas d’un cours </w:t>
      </w:r>
      <w:r w:rsidR="009B00AC">
        <w:rPr>
          <w:i/>
          <w:color w:val="FF0000"/>
        </w:rPr>
        <w:t>offert en plusieurs séances</w:t>
      </w:r>
      <w:r w:rsidR="00C84DAF">
        <w:rPr>
          <w:i/>
          <w:color w:val="FF0000"/>
        </w:rPr>
        <w:t xml:space="preserve">. </w:t>
      </w:r>
    </w:p>
    <w:tbl>
      <w:tblPr>
        <w:tblW w:w="5000" w:type="pct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1E0" w:firstRow="1" w:lastRow="1" w:firstColumn="1" w:lastColumn="1" w:noHBand="0" w:noVBand="0"/>
      </w:tblPr>
      <w:tblGrid>
        <w:gridCol w:w="1248"/>
        <w:gridCol w:w="6380"/>
        <w:gridCol w:w="1962"/>
      </w:tblGrid>
      <w:tr w:rsidR="00F97357" w:rsidRPr="004C7CEC" w14:paraId="5B6FE6A4" w14:textId="77777777" w:rsidTr="00F97357">
        <w:trPr>
          <w:cantSplit/>
          <w:tblHeader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08080"/>
            <w:vAlign w:val="center"/>
          </w:tcPr>
          <w:p w14:paraId="5B6FE6A1" w14:textId="77777777" w:rsidR="00F97357" w:rsidRPr="004C7CEC" w:rsidRDefault="00F97357" w:rsidP="0054368F">
            <w:pPr>
              <w:keepNext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Séance</w:t>
            </w:r>
          </w:p>
        </w:tc>
        <w:tc>
          <w:tcPr>
            <w:tcW w:w="6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08080"/>
            <w:vAlign w:val="center"/>
          </w:tcPr>
          <w:p w14:paraId="5B6FE6A2" w14:textId="77777777" w:rsidR="00F97357" w:rsidRPr="004C7CEC" w:rsidRDefault="00F97357" w:rsidP="0054368F">
            <w:pPr>
              <w:keepNext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Titre</w:t>
            </w:r>
          </w:p>
        </w:tc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08080"/>
          </w:tcPr>
          <w:p w14:paraId="5B6FE6A3" w14:textId="77777777" w:rsidR="00F97357" w:rsidRDefault="00F97357" w:rsidP="0054368F">
            <w:pPr>
              <w:keepNext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Durée</w:t>
            </w:r>
          </w:p>
        </w:tc>
      </w:tr>
      <w:tr w:rsidR="00F97357" w:rsidRPr="005463AA" w14:paraId="5B6FE6A8" w14:textId="77777777" w:rsidTr="00F97357">
        <w:trPr>
          <w:cantSplit/>
        </w:trPr>
        <w:tc>
          <w:tcPr>
            <w:tcW w:w="1248" w:type="dxa"/>
            <w:shd w:val="clear" w:color="auto" w:fill="auto"/>
          </w:tcPr>
          <w:p w14:paraId="5B6FE6A5" w14:textId="77777777" w:rsidR="00F97357" w:rsidRPr="005463AA" w:rsidRDefault="00F97357" w:rsidP="0054368F"/>
        </w:tc>
        <w:tc>
          <w:tcPr>
            <w:tcW w:w="6380" w:type="dxa"/>
            <w:shd w:val="clear" w:color="auto" w:fill="auto"/>
          </w:tcPr>
          <w:p w14:paraId="5B6FE6A6" w14:textId="77777777" w:rsidR="00F97357" w:rsidRPr="005463AA" w:rsidRDefault="00F97357" w:rsidP="0054368F"/>
        </w:tc>
        <w:tc>
          <w:tcPr>
            <w:tcW w:w="1962" w:type="dxa"/>
          </w:tcPr>
          <w:p w14:paraId="5B6FE6A7" w14:textId="77777777" w:rsidR="00F97357" w:rsidRPr="005463AA" w:rsidRDefault="00F97357" w:rsidP="0054368F"/>
        </w:tc>
      </w:tr>
      <w:tr w:rsidR="00F97357" w:rsidRPr="005463AA" w14:paraId="5B6FE6AC" w14:textId="77777777" w:rsidTr="00F97357">
        <w:trPr>
          <w:cantSplit/>
        </w:trPr>
        <w:tc>
          <w:tcPr>
            <w:tcW w:w="1248" w:type="dxa"/>
            <w:shd w:val="clear" w:color="auto" w:fill="auto"/>
          </w:tcPr>
          <w:p w14:paraId="5B6FE6A9" w14:textId="77777777" w:rsidR="00F97357" w:rsidRPr="005463AA" w:rsidRDefault="00F97357" w:rsidP="0054368F"/>
        </w:tc>
        <w:tc>
          <w:tcPr>
            <w:tcW w:w="6380" w:type="dxa"/>
            <w:shd w:val="clear" w:color="auto" w:fill="auto"/>
          </w:tcPr>
          <w:p w14:paraId="5B6FE6AA" w14:textId="77777777" w:rsidR="00F97357" w:rsidRPr="005463AA" w:rsidRDefault="00F97357" w:rsidP="0054368F"/>
        </w:tc>
        <w:tc>
          <w:tcPr>
            <w:tcW w:w="1962" w:type="dxa"/>
          </w:tcPr>
          <w:p w14:paraId="5B6FE6AB" w14:textId="77777777" w:rsidR="00F97357" w:rsidRPr="005463AA" w:rsidRDefault="00F97357" w:rsidP="0054368F"/>
        </w:tc>
      </w:tr>
      <w:tr w:rsidR="00F97357" w:rsidRPr="005463AA" w14:paraId="5B6FE6B0" w14:textId="77777777" w:rsidTr="00F97357">
        <w:trPr>
          <w:cantSplit/>
        </w:trPr>
        <w:tc>
          <w:tcPr>
            <w:tcW w:w="1248" w:type="dxa"/>
            <w:shd w:val="clear" w:color="auto" w:fill="auto"/>
          </w:tcPr>
          <w:p w14:paraId="5B6FE6AD" w14:textId="77777777" w:rsidR="00F97357" w:rsidRPr="005463AA" w:rsidRDefault="00F97357" w:rsidP="0054368F"/>
        </w:tc>
        <w:tc>
          <w:tcPr>
            <w:tcW w:w="6380" w:type="dxa"/>
            <w:shd w:val="clear" w:color="auto" w:fill="auto"/>
          </w:tcPr>
          <w:p w14:paraId="5B6FE6AE" w14:textId="77777777" w:rsidR="00F97357" w:rsidRPr="005463AA" w:rsidRDefault="00F97357" w:rsidP="0054368F"/>
        </w:tc>
        <w:tc>
          <w:tcPr>
            <w:tcW w:w="1962" w:type="dxa"/>
          </w:tcPr>
          <w:p w14:paraId="5B6FE6AF" w14:textId="77777777" w:rsidR="00F97357" w:rsidRPr="005463AA" w:rsidRDefault="00F97357" w:rsidP="0054368F"/>
        </w:tc>
      </w:tr>
    </w:tbl>
    <w:p w14:paraId="5B6FE6B1" w14:textId="148DB4FE" w:rsidR="00C84DAF" w:rsidRDefault="00C84DAF" w:rsidP="00C84DAF">
      <w:pPr>
        <w:pStyle w:val="Heading2"/>
      </w:pPr>
      <w:bookmarkStart w:id="37" w:name="_Toc415235612"/>
      <w:bookmarkStart w:id="38" w:name="_Toc414019069"/>
      <w:r>
        <w:t>Information technique</w:t>
      </w:r>
      <w:bookmarkEnd w:id="37"/>
      <w:bookmarkEnd w:id="38"/>
    </w:p>
    <w:p w14:paraId="5B6FE6B2" w14:textId="0C9802A8" w:rsidR="00C84DAF" w:rsidRDefault="00C84DAF" w:rsidP="00C84DAF">
      <w:pPr>
        <w:pStyle w:val="BodyText"/>
        <w:rPr>
          <w:i/>
          <w:color w:val="FF0000"/>
          <w:lang w:eastAsia="ja-JP"/>
        </w:rPr>
      </w:pPr>
      <w:r>
        <w:rPr>
          <w:i/>
          <w:color w:val="FF0000"/>
        </w:rPr>
        <w:t xml:space="preserve">Inclure </w:t>
      </w:r>
      <w:r w:rsidR="00F94F86">
        <w:rPr>
          <w:i/>
          <w:color w:val="FF0000"/>
        </w:rPr>
        <w:t>l</w:t>
      </w:r>
      <w:r w:rsidR="00481EC3">
        <w:rPr>
          <w:i/>
          <w:color w:val="FF0000"/>
        </w:rPr>
        <w:t xml:space="preserve">’équipement </w:t>
      </w:r>
      <w:r w:rsidR="00F94F86">
        <w:rPr>
          <w:i/>
          <w:color w:val="FF0000"/>
        </w:rPr>
        <w:t xml:space="preserve">nécessaire </w:t>
      </w:r>
      <w:r>
        <w:rPr>
          <w:i/>
          <w:color w:val="FF0000"/>
        </w:rPr>
        <w:t xml:space="preserve">et </w:t>
      </w:r>
      <w:r w:rsidR="00F94F86">
        <w:rPr>
          <w:i/>
          <w:color w:val="FF0000"/>
        </w:rPr>
        <w:t xml:space="preserve">les </w:t>
      </w:r>
      <w:r>
        <w:rPr>
          <w:i/>
          <w:color w:val="FF0000"/>
        </w:rPr>
        <w:t xml:space="preserve">considérations techniques </w:t>
      </w:r>
      <w:r w:rsidR="00F94F86">
        <w:rPr>
          <w:i/>
          <w:color w:val="FF0000"/>
        </w:rPr>
        <w:t>dans cette section</w:t>
      </w:r>
    </w:p>
    <w:p w14:paraId="5B6FE6B3" w14:textId="77777777" w:rsidR="00AF3141" w:rsidRDefault="00AF3141" w:rsidP="00AF3141">
      <w:pPr>
        <w:sectPr w:rsidR="00AF3141" w:rsidSect="00AF3141">
          <w:type w:val="oddPage"/>
          <w:pgSz w:w="12240" w:h="15840"/>
          <w:pgMar w:top="1440" w:right="1440" w:bottom="1080" w:left="1440" w:header="720" w:footer="720" w:gutter="0"/>
          <w:cols w:space="720"/>
        </w:sectPr>
      </w:pPr>
      <w:bookmarkStart w:id="39" w:name="_Toc327793671"/>
      <w:bookmarkEnd w:id="35"/>
    </w:p>
    <w:p w14:paraId="5B6FE6B4" w14:textId="2FCB77DC" w:rsidR="00AF3141" w:rsidRDefault="00AF3141" w:rsidP="00AF3141">
      <w:pPr>
        <w:pStyle w:val="Heading1"/>
        <w:numPr>
          <w:ilvl w:val="0"/>
          <w:numId w:val="26"/>
        </w:numPr>
        <w:tabs>
          <w:tab w:val="clear" w:pos="360"/>
        </w:tabs>
        <w:ind w:left="547" w:hanging="547"/>
      </w:pPr>
      <w:bookmarkStart w:id="40" w:name="_Toc415235613"/>
      <w:r>
        <w:lastRenderedPageBreak/>
        <w:t>Titre</w:t>
      </w:r>
      <w:r w:rsidR="00B72B3C">
        <w:t>s</w:t>
      </w:r>
      <w:r>
        <w:t xml:space="preserve"> d</w:t>
      </w:r>
      <w:r w:rsidR="00B64708">
        <w:t>u</w:t>
      </w:r>
      <w:r>
        <w:t xml:space="preserve"> </w:t>
      </w:r>
      <w:r w:rsidR="00B477E5">
        <w:t>module</w:t>
      </w:r>
      <w:bookmarkEnd w:id="40"/>
    </w:p>
    <w:p w14:paraId="5B6FE6B5" w14:textId="7AEAE121" w:rsidR="00AF3141" w:rsidRPr="00EC41C9" w:rsidRDefault="00B72B3C" w:rsidP="00AF3141">
      <w:pPr>
        <w:pStyle w:val="Heading2"/>
      </w:pPr>
      <w:bookmarkStart w:id="41" w:name="_Toc310590114"/>
      <w:bookmarkStart w:id="42" w:name="_Toc327793667"/>
      <w:bookmarkStart w:id="43" w:name="_Toc338945497"/>
      <w:bookmarkStart w:id="44" w:name="_Toc415235614"/>
      <w:r>
        <w:t>Style : « </w:t>
      </w:r>
      <w:r w:rsidR="00432180">
        <w:t>T</w:t>
      </w:r>
      <w:r w:rsidR="00AF3141">
        <w:t>itre </w:t>
      </w:r>
      <w:r w:rsidR="00AF3141" w:rsidRPr="00EC41C9">
        <w:t>2</w:t>
      </w:r>
      <w:bookmarkEnd w:id="41"/>
      <w:bookmarkEnd w:id="42"/>
      <w:bookmarkEnd w:id="43"/>
      <w:r>
        <w:t> »</w:t>
      </w:r>
      <w:bookmarkEnd w:id="44"/>
    </w:p>
    <w:p w14:paraId="5B6FE6B6" w14:textId="22DDA8FF" w:rsidR="00AF3141" w:rsidRPr="00953799" w:rsidRDefault="00953799" w:rsidP="00AF3141">
      <w:pPr>
        <w:pStyle w:val="BodyText"/>
        <w:rPr>
          <w:i/>
        </w:rPr>
      </w:pPr>
      <w:r w:rsidRPr="00953799">
        <w:rPr>
          <w:i/>
        </w:rPr>
        <w:t xml:space="preserve">Pour </w:t>
      </w:r>
      <w:r w:rsidR="00B72B3C">
        <w:rPr>
          <w:i/>
        </w:rPr>
        <w:t xml:space="preserve">les </w:t>
      </w:r>
      <w:r w:rsidRPr="00953799">
        <w:rPr>
          <w:i/>
        </w:rPr>
        <w:t>titres principaux</w:t>
      </w:r>
    </w:p>
    <w:p w14:paraId="5B6FE6B7" w14:textId="1FCB99EA" w:rsidR="00AF3141" w:rsidRPr="00EC41C9" w:rsidRDefault="00B72B3C" w:rsidP="00AF3141">
      <w:pPr>
        <w:pStyle w:val="Heading3"/>
      </w:pPr>
      <w:bookmarkStart w:id="45" w:name="_Toc300123902"/>
      <w:bookmarkStart w:id="46" w:name="_Toc300564279"/>
      <w:bookmarkStart w:id="47" w:name="_Toc300574848"/>
      <w:bookmarkStart w:id="48" w:name="_Toc300574954"/>
      <w:bookmarkStart w:id="49" w:name="_Toc300575365"/>
      <w:bookmarkStart w:id="50" w:name="_Toc300575490"/>
      <w:r>
        <w:t>Style « </w:t>
      </w:r>
      <w:r w:rsidR="00432180">
        <w:t>T</w:t>
      </w:r>
      <w:r w:rsidR="00AF3141">
        <w:t>itre </w:t>
      </w:r>
      <w:r w:rsidR="00AF3141" w:rsidRPr="00EC41C9">
        <w:t>3</w:t>
      </w:r>
      <w:r>
        <w:t> »</w:t>
      </w:r>
    </w:p>
    <w:p w14:paraId="322B00DA" w14:textId="60DC6146" w:rsidR="00B72B3C" w:rsidRDefault="00953799" w:rsidP="00AF3141">
      <w:pPr>
        <w:pStyle w:val="BodyText"/>
      </w:pPr>
      <w:r w:rsidRPr="00953799">
        <w:rPr>
          <w:i/>
        </w:rPr>
        <w:t xml:space="preserve">Pour </w:t>
      </w:r>
      <w:r w:rsidR="005242E2">
        <w:rPr>
          <w:i/>
        </w:rPr>
        <w:t xml:space="preserve">les </w:t>
      </w:r>
      <w:r w:rsidRPr="00953799">
        <w:rPr>
          <w:i/>
        </w:rPr>
        <w:t xml:space="preserve">titres d’activités ou </w:t>
      </w:r>
      <w:r w:rsidR="005242E2">
        <w:rPr>
          <w:i/>
        </w:rPr>
        <w:t xml:space="preserve">les </w:t>
      </w:r>
      <w:r w:rsidRPr="00953799">
        <w:rPr>
          <w:i/>
        </w:rPr>
        <w:t>sujets secondaires</w:t>
      </w:r>
    </w:p>
    <w:p w14:paraId="5B6FE6B9" w14:textId="018CAE46" w:rsidR="00953799" w:rsidRDefault="00B72B3C" w:rsidP="00814737">
      <w:r>
        <w:t>Style n</w:t>
      </w:r>
      <w:r w:rsidR="00953799">
        <w:t>ormal</w:t>
      </w:r>
    </w:p>
    <w:p w14:paraId="13AB08F3" w14:textId="7F43E362" w:rsidR="00B72B3C" w:rsidRDefault="00953799" w:rsidP="00814737">
      <w:r w:rsidRPr="00953799">
        <w:t>Pour</w:t>
      </w:r>
      <w:r w:rsidR="00B72B3C">
        <w:t xml:space="preserve"> le</w:t>
      </w:r>
      <w:r w:rsidRPr="00953799">
        <w:t xml:space="preserve"> corps du text</w:t>
      </w:r>
      <w:r w:rsidR="00B72B3C">
        <w:t>e</w:t>
      </w:r>
    </w:p>
    <w:p w14:paraId="6E8527C1" w14:textId="77777777" w:rsidR="00950CE8" w:rsidRDefault="00950CE8" w:rsidP="00814737"/>
    <w:bookmarkEnd w:id="45"/>
    <w:bookmarkEnd w:id="46"/>
    <w:bookmarkEnd w:id="47"/>
    <w:bookmarkEnd w:id="48"/>
    <w:bookmarkEnd w:id="49"/>
    <w:bookmarkEnd w:id="50"/>
    <w:p w14:paraId="39A96628" w14:textId="71BBFCF8" w:rsidR="00B72B3C" w:rsidRDefault="00B72B3C" w:rsidP="00950CE8">
      <w:pPr>
        <w:pStyle w:val="Heading3"/>
      </w:pPr>
      <w:r>
        <w:t>Tableaux</w:t>
      </w:r>
    </w:p>
    <w:tbl>
      <w:tblPr>
        <w:tblStyle w:val="Tablestandard"/>
        <w:tblW w:w="5000" w:type="pct"/>
        <w:tblLook w:val="01E0" w:firstRow="1" w:lastRow="1" w:firstColumn="1" w:lastColumn="1" w:noHBand="0" w:noVBand="0"/>
      </w:tblPr>
      <w:tblGrid>
        <w:gridCol w:w="2880"/>
        <w:gridCol w:w="6710"/>
      </w:tblGrid>
      <w:tr w:rsidR="00B72B3C" w14:paraId="6B426320" w14:textId="77777777" w:rsidTr="00543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0" w:type="dxa"/>
            <w:hideMark/>
          </w:tcPr>
          <w:p w14:paraId="32C0D836" w14:textId="680740B0" w:rsidR="00B72B3C" w:rsidRDefault="00B72B3C" w:rsidP="0054368F">
            <w:r>
              <w:t>Titre</w:t>
            </w:r>
          </w:p>
        </w:tc>
        <w:tc>
          <w:tcPr>
            <w:tcW w:w="0" w:type="auto"/>
            <w:hideMark/>
          </w:tcPr>
          <w:p w14:paraId="2B3354A1" w14:textId="6CB08298" w:rsidR="00B72B3C" w:rsidRDefault="00B72B3C" w:rsidP="0054368F">
            <w:r>
              <w:t>Titre</w:t>
            </w:r>
          </w:p>
        </w:tc>
      </w:tr>
      <w:tr w:rsidR="00B72B3C" w14:paraId="43347995" w14:textId="77777777" w:rsidTr="0054368F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1BD21" w14:textId="77777777" w:rsidR="00B72B3C" w:rsidRDefault="00B72B3C" w:rsidP="0054368F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9A98" w14:textId="77777777" w:rsidR="00B72B3C" w:rsidRDefault="00B72B3C" w:rsidP="0054368F"/>
        </w:tc>
      </w:tr>
      <w:tr w:rsidR="00B72B3C" w14:paraId="411A4DF4" w14:textId="77777777" w:rsidTr="0054368F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92417" w14:textId="77777777" w:rsidR="00B72B3C" w:rsidRDefault="00B72B3C" w:rsidP="0054368F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73D3" w14:textId="77777777" w:rsidR="00B72B3C" w:rsidRDefault="00B72B3C" w:rsidP="0054368F"/>
        </w:tc>
      </w:tr>
      <w:tr w:rsidR="00B72B3C" w14:paraId="56AD6032" w14:textId="77777777" w:rsidTr="0054368F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5D7D" w14:textId="77777777" w:rsidR="00B72B3C" w:rsidRDefault="00B72B3C" w:rsidP="0054368F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841B3" w14:textId="77777777" w:rsidR="00B72B3C" w:rsidRDefault="00B72B3C" w:rsidP="0054368F"/>
        </w:tc>
      </w:tr>
      <w:tr w:rsidR="00B72B3C" w14:paraId="0A14795D" w14:textId="77777777" w:rsidTr="0054368F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034C8" w14:textId="77777777" w:rsidR="00B72B3C" w:rsidRDefault="00B72B3C" w:rsidP="0054368F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5B599" w14:textId="77777777" w:rsidR="00B72B3C" w:rsidRDefault="00B72B3C" w:rsidP="0054368F"/>
        </w:tc>
      </w:tr>
      <w:tr w:rsidR="00B72B3C" w14:paraId="7D414CF3" w14:textId="77777777" w:rsidTr="0054368F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A2E6" w14:textId="77777777" w:rsidR="00B72B3C" w:rsidRDefault="00B72B3C" w:rsidP="0054368F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641A6" w14:textId="77777777" w:rsidR="00B72B3C" w:rsidRDefault="00B72B3C" w:rsidP="0054368F"/>
        </w:tc>
      </w:tr>
    </w:tbl>
    <w:p w14:paraId="4D3209B3" w14:textId="77777777" w:rsidR="00B72B3C" w:rsidRDefault="00B72B3C" w:rsidP="00B72B3C">
      <w:pPr>
        <w:pStyle w:val="BodyText"/>
        <w:rPr>
          <w:sz w:val="32"/>
          <w:szCs w:val="32"/>
        </w:rPr>
      </w:pPr>
    </w:p>
    <w:p w14:paraId="5B6FE6BC" w14:textId="4898701C" w:rsidR="00AF3141" w:rsidRPr="00AF3141" w:rsidRDefault="00B72B3C" w:rsidP="00AF3141">
      <w:pPr>
        <w:pStyle w:val="BodyText"/>
        <w:rPr>
          <w:i/>
          <w:color w:val="FF0000"/>
          <w:sz w:val="32"/>
          <w:szCs w:val="32"/>
        </w:rPr>
      </w:pPr>
      <w:r>
        <w:rPr>
          <w:i/>
          <w:color w:val="FF0000"/>
          <w:sz w:val="32"/>
          <w:szCs w:val="32"/>
        </w:rPr>
        <w:t>(A</w:t>
      </w:r>
      <w:r w:rsidR="00AF3141" w:rsidRPr="00AF3141">
        <w:rPr>
          <w:i/>
          <w:color w:val="FF0000"/>
          <w:sz w:val="32"/>
          <w:szCs w:val="32"/>
        </w:rPr>
        <w:t xml:space="preserve">jouter une section de notes pour chaque </w:t>
      </w:r>
      <w:r>
        <w:rPr>
          <w:i/>
          <w:color w:val="FF0000"/>
          <w:sz w:val="32"/>
          <w:szCs w:val="32"/>
        </w:rPr>
        <w:t xml:space="preserve">nouveau </w:t>
      </w:r>
      <w:r w:rsidR="00AF3141" w:rsidRPr="00AF3141">
        <w:rPr>
          <w:i/>
          <w:color w:val="FF0000"/>
          <w:sz w:val="32"/>
          <w:szCs w:val="32"/>
        </w:rPr>
        <w:t>sujet</w:t>
      </w:r>
      <w:r>
        <w:rPr>
          <w:i/>
          <w:color w:val="FF0000"/>
          <w:sz w:val="32"/>
          <w:szCs w:val="32"/>
        </w:rPr>
        <w:t>)</w:t>
      </w:r>
    </w:p>
    <w:p w14:paraId="5B6FE6BD" w14:textId="160902F2" w:rsidR="00AF3141" w:rsidRDefault="00AF3141" w:rsidP="00AF3141">
      <w:pPr>
        <w:pStyle w:val="BodyText"/>
        <w:rPr>
          <w:sz w:val="32"/>
          <w:szCs w:val="32"/>
        </w:rPr>
      </w:pPr>
      <w:proofErr w:type="gramStart"/>
      <w:r>
        <w:rPr>
          <w:sz w:val="32"/>
          <w:szCs w:val="32"/>
        </w:rPr>
        <w:t>Notes</w:t>
      </w:r>
      <w:proofErr w:type="gramEnd"/>
      <w:r w:rsidR="00481EC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: </w:t>
      </w:r>
    </w:p>
    <w:p w14:paraId="5B6FE6BE" w14:textId="77777777" w:rsidR="00AF3141" w:rsidRDefault="00AF3141" w:rsidP="00AF3141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B6FE6BF" w14:textId="77777777" w:rsidR="00E65844" w:rsidRDefault="00E65844" w:rsidP="00AF3141"/>
    <w:p w14:paraId="5B6FE6C0" w14:textId="77777777" w:rsidR="00AF3141" w:rsidRDefault="00AF3141" w:rsidP="00AF3141"/>
    <w:p w14:paraId="5B6FE6C1" w14:textId="77777777" w:rsidR="00AF3141" w:rsidRDefault="00AF3141" w:rsidP="00AF3141"/>
    <w:p w14:paraId="5B6FE6C2" w14:textId="77777777" w:rsidR="00AF3141" w:rsidRDefault="00AF3141" w:rsidP="00AF3141"/>
    <w:p w14:paraId="5B6FE6C3" w14:textId="77777777" w:rsidR="00AF3141" w:rsidRDefault="00AF3141" w:rsidP="00AF3141"/>
    <w:p w14:paraId="5B6FE6C4" w14:textId="77777777" w:rsidR="00AF3141" w:rsidRDefault="00AF3141" w:rsidP="00AF3141"/>
    <w:p w14:paraId="5B6FE6C5" w14:textId="233631E4" w:rsidR="00AF3141" w:rsidRPr="00EC41C9" w:rsidRDefault="00432180" w:rsidP="00AF3141">
      <w:pPr>
        <w:pStyle w:val="Exerciseheading"/>
      </w:pPr>
      <w:bookmarkStart w:id="51" w:name="_Toc310590115"/>
      <w:bookmarkStart w:id="52" w:name="_Toc327793668"/>
      <w:bookmarkStart w:id="53" w:name="_Toc338945498"/>
      <w:bookmarkStart w:id="54" w:name="_Toc415235615"/>
      <w:r>
        <w:lastRenderedPageBreak/>
        <w:t>Module n</w:t>
      </w:r>
      <w:r w:rsidRPr="00814737">
        <w:rPr>
          <w:vertAlign w:val="superscript"/>
        </w:rPr>
        <w:t>o</w:t>
      </w:r>
      <w:r>
        <w:t>,</w:t>
      </w:r>
      <w:r w:rsidR="00AF3141">
        <w:t xml:space="preserve"> </w:t>
      </w:r>
      <w:r>
        <w:t>E</w:t>
      </w:r>
      <w:r w:rsidR="00AF3141">
        <w:t>xercice</w:t>
      </w:r>
      <w:r>
        <w:t xml:space="preserve"> n</w:t>
      </w:r>
      <w:r w:rsidRPr="005A37DF">
        <w:rPr>
          <w:vertAlign w:val="superscript"/>
        </w:rPr>
        <w:t>o</w:t>
      </w:r>
      <w:r w:rsidR="00AF3141">
        <w:t> :</w:t>
      </w:r>
      <w:r w:rsidR="00AF3141" w:rsidRPr="00EC41C9">
        <w:t xml:space="preserve"> </w:t>
      </w:r>
      <w:r>
        <w:t>s</w:t>
      </w:r>
      <w:r w:rsidR="00AF3141">
        <w:t>tyle « </w:t>
      </w:r>
      <w:r w:rsidR="00AF3141" w:rsidRPr="00EC41C9">
        <w:t>Exe</w:t>
      </w:r>
      <w:r w:rsidR="00AF3141">
        <w:t>mple d’exercic</w:t>
      </w:r>
      <w:r w:rsidR="00AF3141" w:rsidRPr="00EC41C9">
        <w:t>e</w:t>
      </w:r>
      <w:bookmarkEnd w:id="51"/>
      <w:r w:rsidR="00AF3141">
        <w:t> »</w:t>
      </w:r>
      <w:bookmarkEnd w:id="52"/>
      <w:bookmarkEnd w:id="53"/>
      <w:bookmarkEnd w:id="54"/>
    </w:p>
    <w:p w14:paraId="5B6FE6C6" w14:textId="4C9BC232" w:rsidR="00AF3141" w:rsidRPr="00EC41C9" w:rsidRDefault="00AF3141" w:rsidP="00AF3141">
      <w:pPr>
        <w:pStyle w:val="Exercisesection"/>
      </w:pPr>
      <w:r>
        <w:t>Durée</w:t>
      </w:r>
    </w:p>
    <w:p w14:paraId="5B6FE6C7" w14:textId="77777777" w:rsidR="00AF3141" w:rsidRPr="00EC41C9" w:rsidRDefault="00953799" w:rsidP="00AF3141">
      <w:pPr>
        <w:pStyle w:val="BodyText"/>
      </w:pPr>
      <w:r>
        <w:t>xx</w:t>
      </w:r>
      <w:r w:rsidR="00AF3141">
        <w:t> </w:t>
      </w:r>
      <w:r w:rsidR="00AF3141" w:rsidRPr="00EC41C9">
        <w:t>minutes</w:t>
      </w:r>
    </w:p>
    <w:p w14:paraId="5B6FE6C8" w14:textId="77777777" w:rsidR="00AF3141" w:rsidRPr="00EC41C9" w:rsidRDefault="00AF3141" w:rsidP="00AF3141">
      <w:pPr>
        <w:pStyle w:val="Exercisesection"/>
      </w:pPr>
      <w:r>
        <w:t>Objectif</w:t>
      </w:r>
    </w:p>
    <w:p w14:paraId="50706ECC" w14:textId="6F531833" w:rsidR="00B72B3C" w:rsidRPr="00814737" w:rsidRDefault="00B72B3C" w:rsidP="00B72B3C">
      <w:pPr>
        <w:pStyle w:val="BodyText"/>
        <w:rPr>
          <w:i/>
          <w:color w:val="FF0000"/>
        </w:rPr>
      </w:pPr>
      <w:r w:rsidRPr="00814737">
        <w:rPr>
          <w:i/>
          <w:color w:val="FF0000"/>
        </w:rPr>
        <w:t>(Insérer le but de l’exercice)</w:t>
      </w:r>
    </w:p>
    <w:p w14:paraId="5B6FE6C9" w14:textId="6F65B8F1" w:rsidR="00AF3141" w:rsidRPr="00EC41C9" w:rsidRDefault="00AF3141" w:rsidP="00AF3141">
      <w:pPr>
        <w:pStyle w:val="BodyText"/>
      </w:pPr>
      <w:r>
        <w:t>F</w:t>
      </w:r>
      <w:r w:rsidR="00B72B3C">
        <w:t>aire connaître aux</w:t>
      </w:r>
      <w:r>
        <w:t xml:space="preserve"> p</w:t>
      </w:r>
      <w:r w:rsidRPr="008C0513">
        <w:t>articipants</w:t>
      </w:r>
      <w:r w:rsidR="0054368F">
        <w:t>…</w:t>
      </w:r>
    </w:p>
    <w:p w14:paraId="41269DF0" w14:textId="77777777" w:rsidR="0054368F" w:rsidRDefault="00432180" w:rsidP="00AF3141">
      <w:pPr>
        <w:pStyle w:val="Exercisesection"/>
      </w:pPr>
      <w:r>
        <w:t>Consignes</w:t>
      </w:r>
    </w:p>
    <w:p w14:paraId="5B6FE6CA" w14:textId="2C74ED10" w:rsidR="00AF3141" w:rsidRPr="00013D2B" w:rsidRDefault="0054368F" w:rsidP="00814737">
      <w:pPr>
        <w:pStyle w:val="BodyText"/>
      </w:pPr>
      <w:r w:rsidRPr="00A836AD">
        <w:rPr>
          <w:i/>
          <w:color w:val="FF0000"/>
        </w:rPr>
        <w:t>(</w:t>
      </w:r>
      <w:r w:rsidRPr="00814737">
        <w:rPr>
          <w:i/>
          <w:color w:val="FF0000"/>
        </w:rPr>
        <w:t>Énumérez les consignes pour l’exercice</w:t>
      </w:r>
      <w:r w:rsidRPr="00A836AD">
        <w:rPr>
          <w:i/>
          <w:color w:val="FF0000"/>
        </w:rPr>
        <w:t xml:space="preserve">) </w:t>
      </w:r>
    </w:p>
    <w:p w14:paraId="5B6FE6CB" w14:textId="1CB74DDD" w:rsidR="00AF3141" w:rsidRPr="00EC41C9" w:rsidRDefault="00AF3141" w:rsidP="00AF3141">
      <w:pPr>
        <w:pStyle w:val="ListNumber"/>
        <w:numPr>
          <w:ilvl w:val="0"/>
          <w:numId w:val="3"/>
        </w:numPr>
      </w:pPr>
      <w:r>
        <w:t xml:space="preserve">Texte de la première </w:t>
      </w:r>
      <w:r w:rsidR="00432180">
        <w:t>consigne</w:t>
      </w:r>
      <w:r>
        <w:t>.</w:t>
      </w:r>
    </w:p>
    <w:p w14:paraId="5B6FE6CC" w14:textId="3F32E2F7" w:rsidR="00AF3141" w:rsidRPr="00953799" w:rsidRDefault="00AF3141" w:rsidP="00AF3141">
      <w:pPr>
        <w:pStyle w:val="ListNumber"/>
        <w:numPr>
          <w:ilvl w:val="0"/>
          <w:numId w:val="5"/>
        </w:numPr>
      </w:pPr>
      <w:r w:rsidRPr="00953799">
        <w:t xml:space="preserve">Texte de la deuxième </w:t>
      </w:r>
      <w:r w:rsidR="00432180">
        <w:t>consigne</w:t>
      </w:r>
      <w:r w:rsidRPr="00953799">
        <w:t>.</w:t>
      </w:r>
    </w:p>
    <w:p w14:paraId="5B6FE6CD" w14:textId="2C95BAE7" w:rsidR="00AF3141" w:rsidRPr="00953799" w:rsidRDefault="00AF3141" w:rsidP="00814737">
      <w:pPr>
        <w:pStyle w:val="ListNumber"/>
        <w:numPr>
          <w:ilvl w:val="0"/>
          <w:numId w:val="0"/>
        </w:numPr>
      </w:pPr>
    </w:p>
    <w:p w14:paraId="5B6FE6CE" w14:textId="77777777" w:rsidR="00AF3141" w:rsidRPr="00C52F93" w:rsidRDefault="00AF3141" w:rsidP="00AF3141">
      <w:pPr>
        <w:rPr>
          <w:color w:val="595959"/>
        </w:rPr>
        <w:sectPr w:rsidR="00AF3141" w:rsidRPr="00C52F93" w:rsidSect="00EE39B8">
          <w:headerReference w:type="even" r:id="rId12"/>
          <w:headerReference w:type="default" r:id="rId13"/>
          <w:footerReference w:type="even" r:id="rId14"/>
          <w:footerReference w:type="default" r:id="rId15"/>
          <w:type w:val="oddPage"/>
          <w:pgSz w:w="12240" w:h="15840" w:code="1"/>
          <w:pgMar w:top="1440" w:right="1440" w:bottom="1080" w:left="1440" w:header="720" w:footer="720" w:gutter="0"/>
          <w:cols w:space="720"/>
          <w:docGrid w:linePitch="360"/>
        </w:sectPr>
      </w:pPr>
    </w:p>
    <w:p w14:paraId="5B6FE6CF" w14:textId="1356C404" w:rsidR="00F97306" w:rsidRPr="00C52F93" w:rsidRDefault="00432180" w:rsidP="00953799">
      <w:pPr>
        <w:pStyle w:val="Heading1"/>
        <w:rPr>
          <w:color w:val="595959"/>
        </w:rPr>
      </w:pPr>
      <w:bookmarkStart w:id="55" w:name="_Toc415235616"/>
      <w:r>
        <w:rPr>
          <w:color w:val="595959"/>
        </w:rPr>
        <w:lastRenderedPageBreak/>
        <w:t>matériel supplémentaire</w:t>
      </w:r>
      <w:bookmarkEnd w:id="39"/>
      <w:bookmarkEnd w:id="55"/>
    </w:p>
    <w:p w14:paraId="5B6FE6D0" w14:textId="02AA8341" w:rsidR="00953799" w:rsidRPr="00953799" w:rsidRDefault="00953799" w:rsidP="00953799">
      <w:pPr>
        <w:pStyle w:val="BodyText"/>
        <w:rPr>
          <w:color w:val="FF0000"/>
        </w:rPr>
      </w:pPr>
      <w:r>
        <w:rPr>
          <w:i/>
          <w:color w:val="FF0000"/>
        </w:rPr>
        <w:t xml:space="preserve">Inclure </w:t>
      </w:r>
      <w:r w:rsidR="00432180">
        <w:rPr>
          <w:i/>
          <w:color w:val="FF0000"/>
        </w:rPr>
        <w:t xml:space="preserve">le </w:t>
      </w:r>
      <w:r>
        <w:rPr>
          <w:i/>
          <w:color w:val="FF0000"/>
        </w:rPr>
        <w:t>matériel supplémentaire</w:t>
      </w:r>
      <w:r>
        <w:rPr>
          <w:color w:val="FF0000"/>
        </w:rPr>
        <w:t xml:space="preserve"> relié à ce cours</w:t>
      </w:r>
    </w:p>
    <w:sectPr w:rsidR="00953799" w:rsidRPr="00953799" w:rsidSect="00564635">
      <w:footerReference w:type="even" r:id="rId16"/>
      <w:footerReference w:type="default" r:id="rId17"/>
      <w:type w:val="oddPage"/>
      <w:pgSz w:w="12240" w:h="15840" w:code="1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00E23A" w14:textId="77777777" w:rsidR="00935B49" w:rsidRDefault="00935B49">
      <w:r>
        <w:separator/>
      </w:r>
    </w:p>
    <w:p w14:paraId="48F3C6C7" w14:textId="77777777" w:rsidR="00935B49" w:rsidRDefault="00935B49"/>
    <w:p w14:paraId="4B1D95F0" w14:textId="77777777" w:rsidR="00935B49" w:rsidRDefault="00935B49"/>
  </w:endnote>
  <w:endnote w:type="continuationSeparator" w:id="0">
    <w:p w14:paraId="34D481B1" w14:textId="77777777" w:rsidR="00935B49" w:rsidRDefault="00935B49">
      <w:r>
        <w:continuationSeparator/>
      </w:r>
    </w:p>
    <w:p w14:paraId="578042E8" w14:textId="77777777" w:rsidR="00935B49" w:rsidRDefault="00935B49"/>
    <w:p w14:paraId="6E93B5CA" w14:textId="77777777" w:rsidR="00935B49" w:rsidRDefault="00935B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XBlk BT">
    <w:panose1 w:val="020B0903020204020204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DC" w14:textId="77777777" w:rsidR="0054368F" w:rsidRDefault="0054368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DF" w14:textId="77777777" w:rsidR="0054368F" w:rsidRDefault="0054368F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4737">
      <w:rPr>
        <w:rStyle w:val="PageNumber"/>
        <w:noProof/>
      </w:rPr>
      <w:t>8</w:t>
    </w:r>
    <w:r>
      <w:rPr>
        <w:rStyle w:val="PageNumber"/>
      </w:rPr>
      <w:fldChar w:fldCharType="end"/>
    </w:r>
    <w:r>
      <w:rPr>
        <w:rStyle w:val="PageNumber"/>
      </w:rPr>
      <w:tab/>
    </w:r>
    <w:r w:rsidRPr="006D4FDD">
      <w:t xml:space="preserve">École de la fonction publique du Canada </w:t>
    </w:r>
    <w:r w:rsidRPr="00EF257E">
      <w:t xml:space="preserve">| </w:t>
    </w:r>
    <w:hyperlink r:id="rId1" w:history="1">
      <w:r w:rsidRPr="00996329">
        <w:rPr>
          <w:color w:val="000000"/>
        </w:rPr>
        <w:t>www.monecole.gc.ca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E0" w14:textId="77777777" w:rsidR="0054368F" w:rsidRDefault="0054368F" w:rsidP="00A80102">
    <w:pPr>
      <w:pStyle w:val="Footer"/>
    </w:pPr>
    <w:r w:rsidRPr="006D4FDD">
      <w:t xml:space="preserve">École de la fonction publique du Canada </w:t>
    </w:r>
    <w:r w:rsidRPr="00EF257E">
      <w:t xml:space="preserve">| </w:t>
    </w:r>
    <w:hyperlink r:id="rId1" w:history="1">
      <w:r w:rsidRPr="00996329">
        <w:rPr>
          <w:color w:val="000000"/>
        </w:rPr>
        <w:t>www.monecole.gc.ca</w:t>
      </w:r>
    </w:hyperlink>
    <w:r w:rsidRPr="00EF257E"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4737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E1" w14:textId="77777777" w:rsidR="0054368F" w:rsidRDefault="0054368F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4737">
      <w:rPr>
        <w:rStyle w:val="PageNumber"/>
        <w:noProof/>
      </w:rPr>
      <w:t>10</w:t>
    </w:r>
    <w:r>
      <w:rPr>
        <w:rStyle w:val="PageNumber"/>
      </w:rPr>
      <w:fldChar w:fldCharType="end"/>
    </w:r>
    <w:r>
      <w:rPr>
        <w:rStyle w:val="PageNumber"/>
      </w:rPr>
      <w:tab/>
    </w:r>
    <w:r w:rsidRPr="006D4FDD">
      <w:t xml:space="preserve">École de la fonction publique du Canada </w:t>
    </w:r>
    <w:r w:rsidRPr="00EF257E">
      <w:t xml:space="preserve">| </w:t>
    </w:r>
    <w:hyperlink r:id="rId1" w:history="1">
      <w:r w:rsidRPr="00996329">
        <w:rPr>
          <w:color w:val="000000"/>
        </w:rPr>
        <w:t>www.monecole.gc.ca</w:t>
      </w:r>
    </w:hyperlink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E2" w14:textId="77777777" w:rsidR="0054368F" w:rsidRDefault="0054368F" w:rsidP="00A80102">
    <w:pPr>
      <w:pStyle w:val="Footer"/>
    </w:pPr>
    <w:r w:rsidRPr="006D4FDD">
      <w:t xml:space="preserve">École de la fonction publique du Canada </w:t>
    </w:r>
    <w:r w:rsidRPr="00EF257E">
      <w:t xml:space="preserve">| </w:t>
    </w:r>
    <w:hyperlink r:id="rId1" w:history="1">
      <w:r w:rsidRPr="00996329">
        <w:rPr>
          <w:color w:val="000000"/>
        </w:rPr>
        <w:t>www.monecole.gc.ca</w:t>
      </w:r>
    </w:hyperlink>
    <w:r w:rsidRPr="00EF257E"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4737">
      <w:rPr>
        <w:rStyle w:val="PageNumber"/>
        <w:noProof/>
      </w:rPr>
      <w:t>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4A625E" w14:textId="77777777" w:rsidR="00935B49" w:rsidRDefault="00935B49">
      <w:r>
        <w:separator/>
      </w:r>
    </w:p>
  </w:footnote>
  <w:footnote w:type="continuationSeparator" w:id="0">
    <w:p w14:paraId="640D945A" w14:textId="77777777" w:rsidR="00935B49" w:rsidRDefault="00935B49">
      <w:r>
        <w:continuationSeparator/>
      </w:r>
    </w:p>
  </w:footnote>
  <w:footnote w:type="continuationNotice" w:id="1">
    <w:p w14:paraId="5ED3BAE3" w14:textId="77777777" w:rsidR="00935B49" w:rsidRDefault="00935B4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DA" w14:textId="3BC979B8" w:rsidR="0054368F" w:rsidRPr="004A5F40" w:rsidRDefault="00A836AD" w:rsidP="004A5F40">
    <w:pPr>
      <w:pStyle w:val="Header"/>
    </w:pPr>
    <w:r>
      <w:rPr>
        <w:noProof/>
        <w:lang w:val="en-CA" w:eastAsia="en-CA"/>
      </w:rPr>
      <w:drawing>
        <wp:anchor distT="0" distB="0" distL="114300" distR="114300" simplePos="0" relativeHeight="251657728" behindDoc="1" locked="1" layoutInCell="1" allowOverlap="1" wp14:anchorId="5B6FE6E3" wp14:editId="68CDD74C">
          <wp:simplePos x="0" y="0"/>
          <wp:positionH relativeFrom="page">
            <wp:posOffset>-18415</wp:posOffset>
          </wp:positionH>
          <wp:positionV relativeFrom="page">
            <wp:align>center</wp:align>
          </wp:positionV>
          <wp:extent cx="7772400" cy="10058400"/>
          <wp:effectExtent l="0" t="0" r="0" b="0"/>
          <wp:wrapNone/>
          <wp:docPr id="9" name="Picture 9" descr="Participants_Manual_Cover-BIL_F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Participants_Manual_Cover-BIL_FR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DB" w14:textId="77777777" w:rsidR="0054368F" w:rsidRDefault="0054368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DD" w14:textId="77777777" w:rsidR="0054368F" w:rsidRDefault="0054368F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FE6DE" w14:textId="77777777" w:rsidR="0054368F" w:rsidRDefault="005436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A8BA57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1F10C7"/>
    <w:multiLevelType w:val="multilevel"/>
    <w:tmpl w:val="54DE1B84"/>
    <w:numStyleLink w:val="Tablelistnumber"/>
  </w:abstractNum>
  <w:abstractNum w:abstractNumId="2">
    <w:nsid w:val="04990FD2"/>
    <w:multiLevelType w:val="hybridMultilevel"/>
    <w:tmpl w:val="ECC6EB8E"/>
    <w:lvl w:ilvl="0" w:tplc="A7FE5D98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A9B533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CDA551F"/>
    <w:multiLevelType w:val="multilevel"/>
    <w:tmpl w:val="D040BE60"/>
    <w:styleLink w:val="Tablelistnumber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Letter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4">
    <w:nsid w:val="2D803FFC"/>
    <w:multiLevelType w:val="multilevel"/>
    <w:tmpl w:val="2FE0F63A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</w:rPr>
    </w:lvl>
    <w:lvl w:ilvl="1">
      <w:start w:val="1"/>
      <w:numFmt w:val="bullet"/>
      <w:pStyle w:val="ListBullet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i w:val="0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i w:val="0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</w:rPr>
    </w:lvl>
    <w:lvl w:ilvl="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i w:val="0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b w:val="0"/>
        <w:i w:val="0"/>
      </w:rPr>
    </w:lvl>
    <w:lvl w:ilvl="7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i w:val="0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b w:val="0"/>
        <w:i w:val="0"/>
      </w:rPr>
    </w:lvl>
  </w:abstractNum>
  <w:abstractNum w:abstractNumId="5">
    <w:nsid w:val="2F60450B"/>
    <w:multiLevelType w:val="hybridMultilevel"/>
    <w:tmpl w:val="D94253C0"/>
    <w:lvl w:ilvl="0" w:tplc="7EE81F9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2940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ACCA9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38384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828C6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38B6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610D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584F3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7406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1CE771B"/>
    <w:multiLevelType w:val="hybridMultilevel"/>
    <w:tmpl w:val="6860AFC6"/>
    <w:lvl w:ilvl="0" w:tplc="F00E03AE">
      <w:start w:val="1"/>
      <w:numFmt w:val="bullet"/>
      <w:pStyle w:val="Heading1"/>
      <w:lvlText w:val="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i w:val="0"/>
        <w:sz w:val="36"/>
      </w:rPr>
    </w:lvl>
    <w:lvl w:ilvl="1" w:tplc="10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  <w:sz w:val="96"/>
      </w:rPr>
    </w:lvl>
    <w:lvl w:ilvl="2" w:tplc="10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>
    <w:nsid w:val="35B23CAF"/>
    <w:multiLevelType w:val="multilevel"/>
    <w:tmpl w:val="8CB22C7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pStyle w:val="ListNumber2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pStyle w:val="ListNumber3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8">
    <w:nsid w:val="38746BCA"/>
    <w:multiLevelType w:val="hybridMultilevel"/>
    <w:tmpl w:val="065685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212ABC"/>
    <w:multiLevelType w:val="hybridMultilevel"/>
    <w:tmpl w:val="68FE6284"/>
    <w:lvl w:ilvl="0" w:tplc="7526A506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CCD5283"/>
    <w:multiLevelType w:val="multilevel"/>
    <w:tmpl w:val="344A5BE0"/>
    <w:lvl w:ilvl="0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52D0C26"/>
    <w:multiLevelType w:val="multilevel"/>
    <w:tmpl w:val="E6FE3FE8"/>
    <w:lvl w:ilvl="0">
      <w:start w:val="1"/>
      <w:numFmt w:val="lowerRoman"/>
      <w:pStyle w:val="Listnumberi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Roman"/>
      <w:pStyle w:val="Listnumber2i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pStyle w:val="Listnumber3i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Roman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Roman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Roman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2">
    <w:nsid w:val="45737CE3"/>
    <w:multiLevelType w:val="multilevel"/>
    <w:tmpl w:val="EC40F2DE"/>
    <w:numStyleLink w:val="Tablelistbullet"/>
  </w:abstractNum>
  <w:abstractNum w:abstractNumId="13">
    <w:nsid w:val="45A213F6"/>
    <w:multiLevelType w:val="hybridMultilevel"/>
    <w:tmpl w:val="000C1948"/>
    <w:lvl w:ilvl="0" w:tplc="B3BCDDAA">
      <w:start w:val="1"/>
      <w:numFmt w:val="bullet"/>
      <w:pStyle w:val="Covercoursecode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A9B533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76E1247"/>
    <w:multiLevelType w:val="multilevel"/>
    <w:tmpl w:val="54DE1B84"/>
    <w:styleLink w:val="Tablelis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5">
    <w:nsid w:val="49E771D3"/>
    <w:multiLevelType w:val="multilevel"/>
    <w:tmpl w:val="EC40F2DE"/>
    <w:styleLink w:val="Tablelistbullet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6">
    <w:nsid w:val="4D782AC6"/>
    <w:multiLevelType w:val="multilevel"/>
    <w:tmpl w:val="5E7E7AEC"/>
    <w:lvl w:ilvl="0">
      <w:start w:val="1"/>
      <w:numFmt w:val="lowerLetter"/>
      <w:pStyle w:val="Listnumber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pStyle w:val="Listnumber2a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Letter"/>
      <w:pStyle w:val="Listnumber3a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Letter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17">
    <w:nsid w:val="50952740"/>
    <w:multiLevelType w:val="hybridMultilevel"/>
    <w:tmpl w:val="D5E2DD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BF0104"/>
    <w:multiLevelType w:val="multilevel"/>
    <w:tmpl w:val="D040BE60"/>
    <w:numStyleLink w:val="Tablelistnumbera"/>
  </w:abstractNum>
  <w:abstractNum w:abstractNumId="19">
    <w:nsid w:val="652B66C6"/>
    <w:multiLevelType w:val="multilevel"/>
    <w:tmpl w:val="742E86D4"/>
    <w:styleLink w:val="Tablelistnumberi"/>
    <w:lvl w:ilvl="0">
      <w:start w:val="1"/>
      <w:numFmt w:val="low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Roman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</w:rPr>
    </w:lvl>
    <w:lvl w:ilvl="3">
      <w:start w:val="1"/>
      <w:numFmt w:val="lowerRoman"/>
      <w:lvlText w:val="%4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4">
      <w:start w:val="1"/>
      <w:numFmt w:val="lowerRoman"/>
      <w:lvlText w:val="%5.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default"/>
        <w:b w:val="0"/>
        <w:i w:val="0"/>
      </w:rPr>
    </w:lvl>
    <w:lvl w:ilvl="7">
      <w:start w:val="1"/>
      <w:numFmt w:val="lowerRoman"/>
      <w:lvlText w:val="%8."/>
      <w:lvlJc w:val="left"/>
      <w:pPr>
        <w:tabs>
          <w:tab w:val="num" w:pos="2880"/>
        </w:tabs>
        <w:ind w:left="2880" w:hanging="360"/>
      </w:pPr>
      <w:rPr>
        <w:rFonts w:hint="default"/>
        <w:b w:val="0"/>
        <w:i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  <w:b w:val="0"/>
        <w:i w:val="0"/>
      </w:rPr>
    </w:lvl>
  </w:abstractNum>
  <w:abstractNum w:abstractNumId="20">
    <w:nsid w:val="65A23E43"/>
    <w:multiLevelType w:val="hybridMultilevel"/>
    <w:tmpl w:val="8A5450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997FCB"/>
    <w:multiLevelType w:val="multilevel"/>
    <w:tmpl w:val="52D67434"/>
    <w:lvl w:ilvl="0">
      <w:start w:val="1"/>
      <w:numFmt w:val="bullet"/>
      <w:lvlText w:val=""/>
      <w:lvlJc w:val="left"/>
      <w:pPr>
        <w:tabs>
          <w:tab w:val="num" w:pos="1080"/>
        </w:tabs>
        <w:ind w:left="1080" w:hanging="1080"/>
      </w:pPr>
      <w:rPr>
        <w:rFonts w:ascii="Wingdings 2" w:hAnsi="Wingdings 2" w:hint="default"/>
        <w:b w:val="0"/>
        <w:i w:val="0"/>
        <w:color w:val="B2BB1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7"/>
  </w:num>
  <w:num w:numId="6">
    <w:abstractNumId w:val="4"/>
  </w:num>
  <w:num w:numId="7">
    <w:abstractNumId w:val="7"/>
  </w:num>
  <w:num w:numId="8">
    <w:abstractNumId w:val="16"/>
  </w:num>
  <w:num w:numId="9">
    <w:abstractNumId w:val="15"/>
  </w:num>
  <w:num w:numId="10">
    <w:abstractNumId w:val="14"/>
  </w:num>
  <w:num w:numId="11">
    <w:abstractNumId w:val="3"/>
  </w:num>
  <w:num w:numId="12">
    <w:abstractNumId w:val="9"/>
  </w:num>
  <w:num w:numId="13">
    <w:abstractNumId w:val="1"/>
  </w:num>
  <w:num w:numId="14">
    <w:abstractNumId w:val="12"/>
  </w:num>
  <w:num w:numId="15">
    <w:abstractNumId w:val="18"/>
  </w:num>
  <w:num w:numId="16">
    <w:abstractNumId w:val="11"/>
  </w:num>
  <w:num w:numId="17">
    <w:abstractNumId w:val="19"/>
  </w:num>
  <w:num w:numId="18">
    <w:abstractNumId w:val="10"/>
  </w:num>
  <w:num w:numId="19">
    <w:abstractNumId w:val="13"/>
  </w:num>
  <w:num w:numId="20">
    <w:abstractNumId w:val="20"/>
  </w:num>
  <w:num w:numId="21">
    <w:abstractNumId w:val="8"/>
  </w:num>
  <w:num w:numId="22">
    <w:abstractNumId w:val="17"/>
  </w:num>
  <w:num w:numId="23">
    <w:abstractNumId w:val="5"/>
  </w:num>
  <w:num w:numId="24">
    <w:abstractNumId w:val="0"/>
  </w:num>
  <w:num w:numId="25">
    <w:abstractNumId w:val="2"/>
  </w:num>
  <w:num w:numId="26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mirrorMargin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/>
  <w:defaultTabStop w:val="720"/>
  <w:hyphenationZone w:val="425"/>
  <w:evenAndOddHeaders/>
  <w:drawingGridHorizontalSpacing w:val="360"/>
  <w:drawingGridVerticalSpacing w:val="36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6CC"/>
    <w:rsid w:val="00002BBB"/>
    <w:rsid w:val="00002E26"/>
    <w:rsid w:val="000033DE"/>
    <w:rsid w:val="00004535"/>
    <w:rsid w:val="00005966"/>
    <w:rsid w:val="000128FC"/>
    <w:rsid w:val="00013D2B"/>
    <w:rsid w:val="00020532"/>
    <w:rsid w:val="00023093"/>
    <w:rsid w:val="00035AE3"/>
    <w:rsid w:val="0004049F"/>
    <w:rsid w:val="00045065"/>
    <w:rsid w:val="00046405"/>
    <w:rsid w:val="00056589"/>
    <w:rsid w:val="00056F11"/>
    <w:rsid w:val="000622ED"/>
    <w:rsid w:val="0006342C"/>
    <w:rsid w:val="000733BC"/>
    <w:rsid w:val="00074D05"/>
    <w:rsid w:val="00075E8F"/>
    <w:rsid w:val="0007782B"/>
    <w:rsid w:val="00082A3B"/>
    <w:rsid w:val="00085DE4"/>
    <w:rsid w:val="00095DE0"/>
    <w:rsid w:val="000C14DA"/>
    <w:rsid w:val="000C28E6"/>
    <w:rsid w:val="000E0FF6"/>
    <w:rsid w:val="000F2A4F"/>
    <w:rsid w:val="00107DE8"/>
    <w:rsid w:val="00124FB2"/>
    <w:rsid w:val="001261A5"/>
    <w:rsid w:val="0012672B"/>
    <w:rsid w:val="001318D5"/>
    <w:rsid w:val="00134BA5"/>
    <w:rsid w:val="00136FD4"/>
    <w:rsid w:val="00140DB9"/>
    <w:rsid w:val="00145D62"/>
    <w:rsid w:val="0014620B"/>
    <w:rsid w:val="00160D48"/>
    <w:rsid w:val="00163A34"/>
    <w:rsid w:val="00166174"/>
    <w:rsid w:val="001702E4"/>
    <w:rsid w:val="00170C22"/>
    <w:rsid w:val="00170FC1"/>
    <w:rsid w:val="00175163"/>
    <w:rsid w:val="00180927"/>
    <w:rsid w:val="001876AB"/>
    <w:rsid w:val="00190921"/>
    <w:rsid w:val="001951E5"/>
    <w:rsid w:val="00197C98"/>
    <w:rsid w:val="001A1A33"/>
    <w:rsid w:val="001A2777"/>
    <w:rsid w:val="001B0195"/>
    <w:rsid w:val="001B23E0"/>
    <w:rsid w:val="001C2321"/>
    <w:rsid w:val="001D2397"/>
    <w:rsid w:val="001D5224"/>
    <w:rsid w:val="001D7986"/>
    <w:rsid w:val="001E1B40"/>
    <w:rsid w:val="001E279B"/>
    <w:rsid w:val="001E3C4F"/>
    <w:rsid w:val="001E4DCD"/>
    <w:rsid w:val="00202A6C"/>
    <w:rsid w:val="0021343C"/>
    <w:rsid w:val="00214857"/>
    <w:rsid w:val="00215890"/>
    <w:rsid w:val="00217B11"/>
    <w:rsid w:val="00223971"/>
    <w:rsid w:val="00227493"/>
    <w:rsid w:val="00227ABD"/>
    <w:rsid w:val="002301D5"/>
    <w:rsid w:val="002340B9"/>
    <w:rsid w:val="00235EE6"/>
    <w:rsid w:val="00237D61"/>
    <w:rsid w:val="002461B3"/>
    <w:rsid w:val="0025030C"/>
    <w:rsid w:val="00251ED9"/>
    <w:rsid w:val="00264C93"/>
    <w:rsid w:val="00270151"/>
    <w:rsid w:val="002766CC"/>
    <w:rsid w:val="00285BE2"/>
    <w:rsid w:val="00291CB7"/>
    <w:rsid w:val="00292C9D"/>
    <w:rsid w:val="0029403E"/>
    <w:rsid w:val="002A4D06"/>
    <w:rsid w:val="002A59F2"/>
    <w:rsid w:val="002A6304"/>
    <w:rsid w:val="002B20F2"/>
    <w:rsid w:val="002B3A75"/>
    <w:rsid w:val="002B7778"/>
    <w:rsid w:val="002C4E08"/>
    <w:rsid w:val="002D7E69"/>
    <w:rsid w:val="002E5A95"/>
    <w:rsid w:val="002E627B"/>
    <w:rsid w:val="002E766F"/>
    <w:rsid w:val="002F4C78"/>
    <w:rsid w:val="002F5BBF"/>
    <w:rsid w:val="002F6CF8"/>
    <w:rsid w:val="0030187A"/>
    <w:rsid w:val="00303B09"/>
    <w:rsid w:val="00332784"/>
    <w:rsid w:val="00335E24"/>
    <w:rsid w:val="00341AC5"/>
    <w:rsid w:val="0034273C"/>
    <w:rsid w:val="00352352"/>
    <w:rsid w:val="003557A6"/>
    <w:rsid w:val="0035659D"/>
    <w:rsid w:val="00357E66"/>
    <w:rsid w:val="00364A5C"/>
    <w:rsid w:val="00374F90"/>
    <w:rsid w:val="00376D05"/>
    <w:rsid w:val="00377F70"/>
    <w:rsid w:val="00381B6B"/>
    <w:rsid w:val="003832C7"/>
    <w:rsid w:val="003836E3"/>
    <w:rsid w:val="00384EF9"/>
    <w:rsid w:val="0039671C"/>
    <w:rsid w:val="00397FB2"/>
    <w:rsid w:val="003A0667"/>
    <w:rsid w:val="003A459B"/>
    <w:rsid w:val="003A5FFD"/>
    <w:rsid w:val="003A6A79"/>
    <w:rsid w:val="003A779D"/>
    <w:rsid w:val="003B534F"/>
    <w:rsid w:val="003B7155"/>
    <w:rsid w:val="003B76DC"/>
    <w:rsid w:val="003C3851"/>
    <w:rsid w:val="003C4BFC"/>
    <w:rsid w:val="003C664B"/>
    <w:rsid w:val="003E102C"/>
    <w:rsid w:val="003E12B9"/>
    <w:rsid w:val="004119F9"/>
    <w:rsid w:val="0041271F"/>
    <w:rsid w:val="004218D3"/>
    <w:rsid w:val="00425384"/>
    <w:rsid w:val="00432180"/>
    <w:rsid w:val="0043300B"/>
    <w:rsid w:val="00435134"/>
    <w:rsid w:val="004358FF"/>
    <w:rsid w:val="00444FBD"/>
    <w:rsid w:val="00450F32"/>
    <w:rsid w:val="0045160F"/>
    <w:rsid w:val="00452D65"/>
    <w:rsid w:val="004543B7"/>
    <w:rsid w:val="00457F1A"/>
    <w:rsid w:val="00460491"/>
    <w:rsid w:val="0048027F"/>
    <w:rsid w:val="00481BF7"/>
    <w:rsid w:val="00481EC3"/>
    <w:rsid w:val="00491426"/>
    <w:rsid w:val="00492009"/>
    <w:rsid w:val="0049353D"/>
    <w:rsid w:val="004A3C6B"/>
    <w:rsid w:val="004A51EE"/>
    <w:rsid w:val="004A5F40"/>
    <w:rsid w:val="004B324F"/>
    <w:rsid w:val="004B595B"/>
    <w:rsid w:val="004C302C"/>
    <w:rsid w:val="004C3B49"/>
    <w:rsid w:val="004C3C17"/>
    <w:rsid w:val="004C3F5C"/>
    <w:rsid w:val="004C75C3"/>
    <w:rsid w:val="004C7CD2"/>
    <w:rsid w:val="004C7CEC"/>
    <w:rsid w:val="004D05E9"/>
    <w:rsid w:val="004D0A00"/>
    <w:rsid w:val="004D560A"/>
    <w:rsid w:val="004D58B6"/>
    <w:rsid w:val="004E0086"/>
    <w:rsid w:val="004E4618"/>
    <w:rsid w:val="004F1D76"/>
    <w:rsid w:val="00507DC2"/>
    <w:rsid w:val="00511F4F"/>
    <w:rsid w:val="00512412"/>
    <w:rsid w:val="00512ABD"/>
    <w:rsid w:val="005242E2"/>
    <w:rsid w:val="00533F1E"/>
    <w:rsid w:val="00533FDF"/>
    <w:rsid w:val="0054368F"/>
    <w:rsid w:val="005463AA"/>
    <w:rsid w:val="00550993"/>
    <w:rsid w:val="00551FF7"/>
    <w:rsid w:val="005563E4"/>
    <w:rsid w:val="00562E42"/>
    <w:rsid w:val="00564635"/>
    <w:rsid w:val="00566DB9"/>
    <w:rsid w:val="00571916"/>
    <w:rsid w:val="00571C3C"/>
    <w:rsid w:val="005726B0"/>
    <w:rsid w:val="005743B1"/>
    <w:rsid w:val="00584794"/>
    <w:rsid w:val="00587AB4"/>
    <w:rsid w:val="00593116"/>
    <w:rsid w:val="005966E8"/>
    <w:rsid w:val="005967AF"/>
    <w:rsid w:val="005970B7"/>
    <w:rsid w:val="00597844"/>
    <w:rsid w:val="005A5721"/>
    <w:rsid w:val="005A7BA2"/>
    <w:rsid w:val="005A7ECB"/>
    <w:rsid w:val="005B0995"/>
    <w:rsid w:val="005B29EA"/>
    <w:rsid w:val="005C2AB9"/>
    <w:rsid w:val="005C4A4E"/>
    <w:rsid w:val="005C5FCC"/>
    <w:rsid w:val="005C61B9"/>
    <w:rsid w:val="005C72DF"/>
    <w:rsid w:val="005D302B"/>
    <w:rsid w:val="005D5BE2"/>
    <w:rsid w:val="005E0F35"/>
    <w:rsid w:val="005E2CB8"/>
    <w:rsid w:val="005E64E2"/>
    <w:rsid w:val="00603A69"/>
    <w:rsid w:val="0060656D"/>
    <w:rsid w:val="0061357A"/>
    <w:rsid w:val="006175AD"/>
    <w:rsid w:val="00620E12"/>
    <w:rsid w:val="00622697"/>
    <w:rsid w:val="00623385"/>
    <w:rsid w:val="006275AB"/>
    <w:rsid w:val="00627DDC"/>
    <w:rsid w:val="00630D5D"/>
    <w:rsid w:val="0063286B"/>
    <w:rsid w:val="00637A13"/>
    <w:rsid w:val="00640DF1"/>
    <w:rsid w:val="0064552B"/>
    <w:rsid w:val="006457E6"/>
    <w:rsid w:val="00650C17"/>
    <w:rsid w:val="00655596"/>
    <w:rsid w:val="00656D7A"/>
    <w:rsid w:val="00661923"/>
    <w:rsid w:val="006706FA"/>
    <w:rsid w:val="006725B9"/>
    <w:rsid w:val="00673233"/>
    <w:rsid w:val="0067738B"/>
    <w:rsid w:val="0068381D"/>
    <w:rsid w:val="00687CD0"/>
    <w:rsid w:val="006A3938"/>
    <w:rsid w:val="006A56B4"/>
    <w:rsid w:val="006B0EF9"/>
    <w:rsid w:val="006B30D6"/>
    <w:rsid w:val="006B5D41"/>
    <w:rsid w:val="006B7C0A"/>
    <w:rsid w:val="006C34B2"/>
    <w:rsid w:val="006C6091"/>
    <w:rsid w:val="006D4FDD"/>
    <w:rsid w:val="006E1AB9"/>
    <w:rsid w:val="006F32A1"/>
    <w:rsid w:val="0070157B"/>
    <w:rsid w:val="0070478D"/>
    <w:rsid w:val="00707027"/>
    <w:rsid w:val="00707F3E"/>
    <w:rsid w:val="00707F87"/>
    <w:rsid w:val="007115C9"/>
    <w:rsid w:val="00720D13"/>
    <w:rsid w:val="00725660"/>
    <w:rsid w:val="00725B83"/>
    <w:rsid w:val="007300B3"/>
    <w:rsid w:val="00730703"/>
    <w:rsid w:val="00732336"/>
    <w:rsid w:val="0073253C"/>
    <w:rsid w:val="00740CF9"/>
    <w:rsid w:val="00740F7B"/>
    <w:rsid w:val="0074723F"/>
    <w:rsid w:val="00756715"/>
    <w:rsid w:val="00762453"/>
    <w:rsid w:val="00765265"/>
    <w:rsid w:val="00765787"/>
    <w:rsid w:val="007678CE"/>
    <w:rsid w:val="00792C6F"/>
    <w:rsid w:val="007959C7"/>
    <w:rsid w:val="007A1640"/>
    <w:rsid w:val="007A229F"/>
    <w:rsid w:val="007A3949"/>
    <w:rsid w:val="007A52E9"/>
    <w:rsid w:val="007A7196"/>
    <w:rsid w:val="007A7A74"/>
    <w:rsid w:val="007B70A6"/>
    <w:rsid w:val="007C0635"/>
    <w:rsid w:val="007C5418"/>
    <w:rsid w:val="007C7EEF"/>
    <w:rsid w:val="007E00F9"/>
    <w:rsid w:val="007E3351"/>
    <w:rsid w:val="007E5F9D"/>
    <w:rsid w:val="007E6573"/>
    <w:rsid w:val="007F39B3"/>
    <w:rsid w:val="00810F15"/>
    <w:rsid w:val="00814737"/>
    <w:rsid w:val="00816796"/>
    <w:rsid w:val="00816951"/>
    <w:rsid w:val="0081721F"/>
    <w:rsid w:val="00817645"/>
    <w:rsid w:val="008203EE"/>
    <w:rsid w:val="00821074"/>
    <w:rsid w:val="00822FCF"/>
    <w:rsid w:val="008248B9"/>
    <w:rsid w:val="008309B1"/>
    <w:rsid w:val="00835F1C"/>
    <w:rsid w:val="00850647"/>
    <w:rsid w:val="00851246"/>
    <w:rsid w:val="00855B93"/>
    <w:rsid w:val="008669F1"/>
    <w:rsid w:val="00867635"/>
    <w:rsid w:val="00870744"/>
    <w:rsid w:val="00881165"/>
    <w:rsid w:val="0088120C"/>
    <w:rsid w:val="008976A8"/>
    <w:rsid w:val="008A1E82"/>
    <w:rsid w:val="008A4EE5"/>
    <w:rsid w:val="008E4851"/>
    <w:rsid w:val="008F03DB"/>
    <w:rsid w:val="008F12B8"/>
    <w:rsid w:val="008F33A3"/>
    <w:rsid w:val="008F61A6"/>
    <w:rsid w:val="008F7056"/>
    <w:rsid w:val="008F7A58"/>
    <w:rsid w:val="00901EA9"/>
    <w:rsid w:val="00904972"/>
    <w:rsid w:val="0090586E"/>
    <w:rsid w:val="00910341"/>
    <w:rsid w:val="009104ED"/>
    <w:rsid w:val="00911A33"/>
    <w:rsid w:val="00913E99"/>
    <w:rsid w:val="00920719"/>
    <w:rsid w:val="00921EA6"/>
    <w:rsid w:val="00924C3D"/>
    <w:rsid w:val="0092529E"/>
    <w:rsid w:val="00926E8D"/>
    <w:rsid w:val="00930D77"/>
    <w:rsid w:val="009323D9"/>
    <w:rsid w:val="00935B49"/>
    <w:rsid w:val="00943B4D"/>
    <w:rsid w:val="00945A26"/>
    <w:rsid w:val="00950CE8"/>
    <w:rsid w:val="00953799"/>
    <w:rsid w:val="00956AE9"/>
    <w:rsid w:val="00966474"/>
    <w:rsid w:val="009670B2"/>
    <w:rsid w:val="00967287"/>
    <w:rsid w:val="00970D0A"/>
    <w:rsid w:val="00984B7A"/>
    <w:rsid w:val="00991C84"/>
    <w:rsid w:val="0099277C"/>
    <w:rsid w:val="00994FD9"/>
    <w:rsid w:val="009958D1"/>
    <w:rsid w:val="00996329"/>
    <w:rsid w:val="009A0EA1"/>
    <w:rsid w:val="009A75BC"/>
    <w:rsid w:val="009B00AC"/>
    <w:rsid w:val="009B08AA"/>
    <w:rsid w:val="009B746E"/>
    <w:rsid w:val="009C1694"/>
    <w:rsid w:val="009C195B"/>
    <w:rsid w:val="009D0B2B"/>
    <w:rsid w:val="009D0EF0"/>
    <w:rsid w:val="009D1E66"/>
    <w:rsid w:val="009D51A6"/>
    <w:rsid w:val="009D5D45"/>
    <w:rsid w:val="009E323F"/>
    <w:rsid w:val="009E3931"/>
    <w:rsid w:val="009E660B"/>
    <w:rsid w:val="009E7055"/>
    <w:rsid w:val="009E7EC3"/>
    <w:rsid w:val="009F1705"/>
    <w:rsid w:val="009F25A4"/>
    <w:rsid w:val="00A02CA5"/>
    <w:rsid w:val="00A02F77"/>
    <w:rsid w:val="00A03A38"/>
    <w:rsid w:val="00A0574E"/>
    <w:rsid w:val="00A05D7B"/>
    <w:rsid w:val="00A06151"/>
    <w:rsid w:val="00A213EB"/>
    <w:rsid w:val="00A24D68"/>
    <w:rsid w:val="00A2747F"/>
    <w:rsid w:val="00A3235E"/>
    <w:rsid w:val="00A35C67"/>
    <w:rsid w:val="00A4068C"/>
    <w:rsid w:val="00A464A0"/>
    <w:rsid w:val="00A52A7B"/>
    <w:rsid w:val="00A675D2"/>
    <w:rsid w:val="00A74D45"/>
    <w:rsid w:val="00A76009"/>
    <w:rsid w:val="00A76A43"/>
    <w:rsid w:val="00A80102"/>
    <w:rsid w:val="00A836AD"/>
    <w:rsid w:val="00A838C7"/>
    <w:rsid w:val="00A94BF1"/>
    <w:rsid w:val="00A95322"/>
    <w:rsid w:val="00A95688"/>
    <w:rsid w:val="00A9595B"/>
    <w:rsid w:val="00A96FCF"/>
    <w:rsid w:val="00A97606"/>
    <w:rsid w:val="00AA2A3B"/>
    <w:rsid w:val="00AA7806"/>
    <w:rsid w:val="00AB3C9C"/>
    <w:rsid w:val="00AB637B"/>
    <w:rsid w:val="00AB714F"/>
    <w:rsid w:val="00AC56CE"/>
    <w:rsid w:val="00AD045F"/>
    <w:rsid w:val="00AD492A"/>
    <w:rsid w:val="00AD5212"/>
    <w:rsid w:val="00AE1CD9"/>
    <w:rsid w:val="00AE459D"/>
    <w:rsid w:val="00AF02B7"/>
    <w:rsid w:val="00AF22E6"/>
    <w:rsid w:val="00AF3141"/>
    <w:rsid w:val="00AF574D"/>
    <w:rsid w:val="00AF6ED5"/>
    <w:rsid w:val="00B044BE"/>
    <w:rsid w:val="00B05570"/>
    <w:rsid w:val="00B11A5F"/>
    <w:rsid w:val="00B12D0B"/>
    <w:rsid w:val="00B13B26"/>
    <w:rsid w:val="00B13C6B"/>
    <w:rsid w:val="00B242C9"/>
    <w:rsid w:val="00B30ADD"/>
    <w:rsid w:val="00B34AEC"/>
    <w:rsid w:val="00B36099"/>
    <w:rsid w:val="00B37586"/>
    <w:rsid w:val="00B41847"/>
    <w:rsid w:val="00B43DDB"/>
    <w:rsid w:val="00B46FD9"/>
    <w:rsid w:val="00B477E5"/>
    <w:rsid w:val="00B5095E"/>
    <w:rsid w:val="00B55964"/>
    <w:rsid w:val="00B5752F"/>
    <w:rsid w:val="00B62369"/>
    <w:rsid w:val="00B64708"/>
    <w:rsid w:val="00B66D1A"/>
    <w:rsid w:val="00B66F23"/>
    <w:rsid w:val="00B70A0C"/>
    <w:rsid w:val="00B72B3C"/>
    <w:rsid w:val="00B758C0"/>
    <w:rsid w:val="00B76762"/>
    <w:rsid w:val="00B76C44"/>
    <w:rsid w:val="00B809ED"/>
    <w:rsid w:val="00B810A7"/>
    <w:rsid w:val="00B82626"/>
    <w:rsid w:val="00BA065A"/>
    <w:rsid w:val="00BA1865"/>
    <w:rsid w:val="00BA42D9"/>
    <w:rsid w:val="00BA58D3"/>
    <w:rsid w:val="00BA7106"/>
    <w:rsid w:val="00BA7BF7"/>
    <w:rsid w:val="00BB012C"/>
    <w:rsid w:val="00BC58AA"/>
    <w:rsid w:val="00BC6F73"/>
    <w:rsid w:val="00BD4221"/>
    <w:rsid w:val="00BE1C3B"/>
    <w:rsid w:val="00BE7DD6"/>
    <w:rsid w:val="00BF4EFF"/>
    <w:rsid w:val="00BF6ECD"/>
    <w:rsid w:val="00C07E90"/>
    <w:rsid w:val="00C16925"/>
    <w:rsid w:val="00C16FEE"/>
    <w:rsid w:val="00C17298"/>
    <w:rsid w:val="00C208D1"/>
    <w:rsid w:val="00C21A9F"/>
    <w:rsid w:val="00C300CB"/>
    <w:rsid w:val="00C307CE"/>
    <w:rsid w:val="00C3085F"/>
    <w:rsid w:val="00C311C8"/>
    <w:rsid w:val="00C32081"/>
    <w:rsid w:val="00C3257B"/>
    <w:rsid w:val="00C33086"/>
    <w:rsid w:val="00C4531D"/>
    <w:rsid w:val="00C461B4"/>
    <w:rsid w:val="00C50A22"/>
    <w:rsid w:val="00C52778"/>
    <w:rsid w:val="00C52F93"/>
    <w:rsid w:val="00C53C9F"/>
    <w:rsid w:val="00C60C40"/>
    <w:rsid w:val="00C62985"/>
    <w:rsid w:val="00C666D5"/>
    <w:rsid w:val="00C738A9"/>
    <w:rsid w:val="00C84DAF"/>
    <w:rsid w:val="00C8510B"/>
    <w:rsid w:val="00C87B86"/>
    <w:rsid w:val="00CA479B"/>
    <w:rsid w:val="00CA658B"/>
    <w:rsid w:val="00CA69AF"/>
    <w:rsid w:val="00CB2FA2"/>
    <w:rsid w:val="00CB4535"/>
    <w:rsid w:val="00CC1162"/>
    <w:rsid w:val="00CC1500"/>
    <w:rsid w:val="00CC1C04"/>
    <w:rsid w:val="00CD01FA"/>
    <w:rsid w:val="00CE397C"/>
    <w:rsid w:val="00CE4A3B"/>
    <w:rsid w:val="00CF5055"/>
    <w:rsid w:val="00D03691"/>
    <w:rsid w:val="00D07FD7"/>
    <w:rsid w:val="00D102F5"/>
    <w:rsid w:val="00D167F7"/>
    <w:rsid w:val="00D22FAC"/>
    <w:rsid w:val="00D23624"/>
    <w:rsid w:val="00D24241"/>
    <w:rsid w:val="00D25EC8"/>
    <w:rsid w:val="00D31D61"/>
    <w:rsid w:val="00D51DEE"/>
    <w:rsid w:val="00D630FD"/>
    <w:rsid w:val="00D65161"/>
    <w:rsid w:val="00D66831"/>
    <w:rsid w:val="00D70682"/>
    <w:rsid w:val="00D82322"/>
    <w:rsid w:val="00D86CF3"/>
    <w:rsid w:val="00D949C4"/>
    <w:rsid w:val="00D94E7C"/>
    <w:rsid w:val="00D97F9D"/>
    <w:rsid w:val="00DA1A2D"/>
    <w:rsid w:val="00DA7821"/>
    <w:rsid w:val="00DC01DD"/>
    <w:rsid w:val="00DC3F7D"/>
    <w:rsid w:val="00DD4137"/>
    <w:rsid w:val="00DD4CAB"/>
    <w:rsid w:val="00DD60E8"/>
    <w:rsid w:val="00DE32F8"/>
    <w:rsid w:val="00DE5B6B"/>
    <w:rsid w:val="00DE7A18"/>
    <w:rsid w:val="00DF1014"/>
    <w:rsid w:val="00DF4920"/>
    <w:rsid w:val="00DF5162"/>
    <w:rsid w:val="00DF72BE"/>
    <w:rsid w:val="00E01D51"/>
    <w:rsid w:val="00E075F1"/>
    <w:rsid w:val="00E128F5"/>
    <w:rsid w:val="00E15639"/>
    <w:rsid w:val="00E1668E"/>
    <w:rsid w:val="00E21936"/>
    <w:rsid w:val="00E26D7F"/>
    <w:rsid w:val="00E27579"/>
    <w:rsid w:val="00E27CEA"/>
    <w:rsid w:val="00E3378A"/>
    <w:rsid w:val="00E33F67"/>
    <w:rsid w:val="00E44CF7"/>
    <w:rsid w:val="00E55931"/>
    <w:rsid w:val="00E57DC3"/>
    <w:rsid w:val="00E6319C"/>
    <w:rsid w:val="00E65844"/>
    <w:rsid w:val="00E65B1A"/>
    <w:rsid w:val="00E6637E"/>
    <w:rsid w:val="00E724FB"/>
    <w:rsid w:val="00E74221"/>
    <w:rsid w:val="00E90676"/>
    <w:rsid w:val="00EA0438"/>
    <w:rsid w:val="00EA62FC"/>
    <w:rsid w:val="00EB32D7"/>
    <w:rsid w:val="00EB781F"/>
    <w:rsid w:val="00EC0CEC"/>
    <w:rsid w:val="00EC271D"/>
    <w:rsid w:val="00EC42C9"/>
    <w:rsid w:val="00ED0490"/>
    <w:rsid w:val="00ED1548"/>
    <w:rsid w:val="00EE0E61"/>
    <w:rsid w:val="00EE39B8"/>
    <w:rsid w:val="00EE4DE8"/>
    <w:rsid w:val="00EE61CF"/>
    <w:rsid w:val="00EE713C"/>
    <w:rsid w:val="00F01736"/>
    <w:rsid w:val="00F0483C"/>
    <w:rsid w:val="00F073E0"/>
    <w:rsid w:val="00F078C3"/>
    <w:rsid w:val="00F2083D"/>
    <w:rsid w:val="00F2345A"/>
    <w:rsid w:val="00F26D11"/>
    <w:rsid w:val="00F314A6"/>
    <w:rsid w:val="00F42835"/>
    <w:rsid w:val="00F43AFF"/>
    <w:rsid w:val="00F47465"/>
    <w:rsid w:val="00F5706A"/>
    <w:rsid w:val="00F6157C"/>
    <w:rsid w:val="00F6350F"/>
    <w:rsid w:val="00F71795"/>
    <w:rsid w:val="00F76E75"/>
    <w:rsid w:val="00F85E78"/>
    <w:rsid w:val="00F90818"/>
    <w:rsid w:val="00F91159"/>
    <w:rsid w:val="00F91899"/>
    <w:rsid w:val="00F93E90"/>
    <w:rsid w:val="00F94F86"/>
    <w:rsid w:val="00F9547D"/>
    <w:rsid w:val="00F97070"/>
    <w:rsid w:val="00F97306"/>
    <w:rsid w:val="00F97357"/>
    <w:rsid w:val="00FA3253"/>
    <w:rsid w:val="00FA6E97"/>
    <w:rsid w:val="00FB4093"/>
    <w:rsid w:val="00FB5D3B"/>
    <w:rsid w:val="00FC132A"/>
    <w:rsid w:val="00FD2BE1"/>
    <w:rsid w:val="00FD7389"/>
    <w:rsid w:val="00FE112C"/>
    <w:rsid w:val="00FE4507"/>
    <w:rsid w:val="00FE593B"/>
    <w:rsid w:val="00FF33EC"/>
    <w:rsid w:val="00FF41D2"/>
    <w:rsid w:val="00FF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6FE6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4FB2"/>
    <w:rPr>
      <w:rFonts w:ascii="Futura Lt BT" w:hAnsi="Futura Lt BT"/>
      <w:sz w:val="24"/>
      <w:szCs w:val="24"/>
      <w:lang w:val="fr-CA" w:eastAsia="en-US"/>
    </w:rPr>
  </w:style>
  <w:style w:type="paragraph" w:styleId="Heading1">
    <w:name w:val="heading 1"/>
    <w:basedOn w:val="Normal"/>
    <w:next w:val="BodyText"/>
    <w:link w:val="Heading1Char"/>
    <w:qFormat/>
    <w:rsid w:val="00CD01FA"/>
    <w:pPr>
      <w:keepNext/>
      <w:keepLines/>
      <w:pageBreakBefore/>
      <w:numPr>
        <w:numId w:val="1"/>
      </w:numPr>
      <w:tabs>
        <w:tab w:val="clear" w:pos="360"/>
        <w:tab w:val="left" w:pos="547"/>
      </w:tabs>
      <w:spacing w:after="240"/>
      <w:ind w:left="547" w:hanging="547"/>
      <w:outlineLvl w:val="0"/>
    </w:pPr>
    <w:rPr>
      <w:rFonts w:ascii="Futura Md BT" w:hAnsi="Futura Md BT"/>
      <w:caps/>
      <w:color w:val="5F5F5F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15890"/>
    <w:pPr>
      <w:pageBreakBefore w:val="0"/>
      <w:numPr>
        <w:numId w:val="0"/>
      </w:numPr>
      <w:tabs>
        <w:tab w:val="clear" w:pos="547"/>
      </w:tabs>
      <w:spacing w:before="240" w:after="120"/>
      <w:outlineLvl w:val="1"/>
    </w:pPr>
    <w:rPr>
      <w:b/>
      <w:caps w:val="0"/>
      <w:smallCaps/>
      <w:sz w:val="28"/>
    </w:rPr>
  </w:style>
  <w:style w:type="paragraph" w:styleId="Heading3">
    <w:name w:val="heading 3"/>
    <w:basedOn w:val="Heading2"/>
    <w:next w:val="BodyText"/>
    <w:link w:val="Heading3Char"/>
    <w:qFormat/>
    <w:rsid w:val="00970D0A"/>
    <w:pPr>
      <w:outlineLvl w:val="2"/>
    </w:pPr>
    <w:rPr>
      <w:smallCaps w:val="0"/>
      <w:color w:val="808080"/>
      <w:sz w:val="24"/>
    </w:rPr>
  </w:style>
  <w:style w:type="paragraph" w:styleId="Heading4">
    <w:name w:val="heading 4"/>
    <w:basedOn w:val="Heading3"/>
    <w:next w:val="BodyText"/>
    <w:qFormat/>
    <w:rsid w:val="00970D0A"/>
    <w:pPr>
      <w:spacing w:before="120"/>
      <w:outlineLvl w:val="3"/>
    </w:pPr>
    <w:rPr>
      <w:smallCaps/>
      <w:color w:val="5F5F5F"/>
      <w:sz w:val="22"/>
    </w:rPr>
  </w:style>
  <w:style w:type="paragraph" w:styleId="Heading5">
    <w:name w:val="heading 5"/>
    <w:basedOn w:val="Heading4"/>
    <w:next w:val="BodyText"/>
    <w:qFormat/>
    <w:rsid w:val="00970D0A"/>
    <w:pPr>
      <w:outlineLvl w:val="4"/>
    </w:pPr>
    <w:rPr>
      <w:bCs/>
      <w:iCs/>
      <w:smallCaps w:val="0"/>
      <w:color w:val="808080"/>
      <w:szCs w:val="26"/>
    </w:rPr>
  </w:style>
  <w:style w:type="paragraph" w:styleId="Heading6">
    <w:name w:val="heading 6"/>
    <w:basedOn w:val="Heading5"/>
    <w:next w:val="BodyText"/>
    <w:qFormat/>
    <w:rsid w:val="00970D0A"/>
    <w:pPr>
      <w:outlineLvl w:val="5"/>
    </w:pPr>
    <w:rPr>
      <w:b w:val="0"/>
      <w:bCs w:val="0"/>
      <w:color w:val="5F5F5F"/>
      <w:szCs w:val="22"/>
      <w:u w:val="single"/>
    </w:rPr>
  </w:style>
  <w:style w:type="paragraph" w:styleId="Heading7">
    <w:name w:val="heading 7"/>
    <w:basedOn w:val="Heading6"/>
    <w:next w:val="BodyText"/>
    <w:qFormat/>
    <w:rsid w:val="00511F4F"/>
    <w:pPr>
      <w:outlineLvl w:val="6"/>
    </w:pPr>
  </w:style>
  <w:style w:type="paragraph" w:styleId="Heading8">
    <w:name w:val="heading 8"/>
    <w:basedOn w:val="Heading7"/>
    <w:next w:val="BodyText"/>
    <w:qFormat/>
    <w:rsid w:val="00511F4F"/>
    <w:pPr>
      <w:outlineLvl w:val="7"/>
    </w:pPr>
    <w:rPr>
      <w:iCs w:val="0"/>
    </w:rPr>
  </w:style>
  <w:style w:type="paragraph" w:styleId="Heading9">
    <w:name w:val="heading 9"/>
    <w:basedOn w:val="Heading8"/>
    <w:next w:val="BodyText"/>
    <w:qFormat/>
    <w:rsid w:val="00511F4F"/>
    <w:pPr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TOC2"/>
    <w:uiPriority w:val="39"/>
    <w:rsid w:val="00357E66"/>
    <w:pPr>
      <w:keepNext/>
      <w:keepLines/>
      <w:tabs>
        <w:tab w:val="left" w:pos="360"/>
        <w:tab w:val="right" w:leader="dot" w:pos="9360"/>
      </w:tabs>
      <w:spacing w:before="240" w:after="120"/>
      <w:ind w:left="360" w:right="720" w:hanging="360"/>
    </w:pPr>
    <w:rPr>
      <w:rFonts w:ascii="Futura Md BT" w:hAnsi="Futura Md BT" w:cs="Arial"/>
      <w:bCs/>
      <w:caps/>
    </w:rPr>
  </w:style>
  <w:style w:type="paragraph" w:styleId="TOC2">
    <w:name w:val="toc 2"/>
    <w:basedOn w:val="TOC1"/>
    <w:next w:val="TOC3"/>
    <w:uiPriority w:val="39"/>
    <w:rsid w:val="001951E5"/>
    <w:pPr>
      <w:keepNext w:val="0"/>
      <w:tabs>
        <w:tab w:val="clear" w:pos="360"/>
        <w:tab w:val="left" w:pos="720"/>
      </w:tabs>
      <w:spacing w:before="0" w:after="0"/>
      <w:ind w:left="720"/>
    </w:pPr>
    <w:rPr>
      <w:rFonts w:ascii="Futura Lt BT" w:hAnsi="Futura Lt BT"/>
      <w:bCs w:val="0"/>
      <w:caps w:val="0"/>
      <w:szCs w:val="20"/>
    </w:rPr>
  </w:style>
  <w:style w:type="paragraph" w:styleId="TOC3">
    <w:name w:val="toc 3"/>
    <w:basedOn w:val="TOC2"/>
    <w:next w:val="Normal"/>
    <w:semiHidden/>
    <w:rsid w:val="00AA2A3B"/>
    <w:pPr>
      <w:ind w:left="1080"/>
    </w:pPr>
  </w:style>
  <w:style w:type="numbering" w:customStyle="1" w:styleId="Tablelistnumberi">
    <w:name w:val="Table list number (i)"/>
    <w:basedOn w:val="NoList"/>
    <w:semiHidden/>
    <w:rsid w:val="008F61A6"/>
    <w:pPr>
      <w:numPr>
        <w:numId w:val="17"/>
      </w:numPr>
    </w:pPr>
  </w:style>
  <w:style w:type="paragraph" w:customStyle="1" w:styleId="Heading2noTOC">
    <w:name w:val="Heading 2 (no TOC)"/>
    <w:basedOn w:val="Heading2"/>
    <w:next w:val="BodyText"/>
    <w:semiHidden/>
    <w:rsid w:val="007A7196"/>
    <w:pPr>
      <w:outlineLvl w:val="9"/>
    </w:pPr>
  </w:style>
  <w:style w:type="paragraph" w:styleId="BodyText">
    <w:name w:val="Body Text"/>
    <w:basedOn w:val="Normal"/>
    <w:link w:val="BodyTextChar"/>
    <w:rsid w:val="00E6637E"/>
    <w:pPr>
      <w:keepLines/>
      <w:spacing w:before="120" w:after="120"/>
    </w:pPr>
  </w:style>
  <w:style w:type="character" w:styleId="Emphasis">
    <w:name w:val="Emphasis"/>
    <w:qFormat/>
    <w:rsid w:val="00CA658B"/>
    <w:rPr>
      <w:i/>
      <w:iCs/>
      <w:lang w:val="fr-CA"/>
    </w:rPr>
  </w:style>
  <w:style w:type="table" w:styleId="TableGrid">
    <w:name w:val="Table Grid"/>
    <w:basedOn w:val="TableNormal"/>
    <w:semiHidden/>
    <w:rsid w:val="004604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</w:style>
  <w:style w:type="table" w:customStyle="1" w:styleId="Tablemoduleplan">
    <w:name w:val="Table (module plan)"/>
    <w:basedOn w:val="TableNormal"/>
    <w:semiHidden/>
    <w:rsid w:val="00B76762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jc w:val="center"/>
      </w:pPr>
      <w:rPr>
        <w:rFonts w:ascii="Futura XBlk BT" w:hAnsi="Futura XBlk BT"/>
        <w:b/>
        <w:color w:val="FFFFFF"/>
        <w:sz w:val="24"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Exerciseheading">
    <w:name w:val="Exercise heading"/>
    <w:basedOn w:val="Heading2"/>
    <w:next w:val="Exercisesection"/>
    <w:rsid w:val="002B20F2"/>
    <w:pPr>
      <w:pageBreakBefore/>
      <w:spacing w:before="0" w:after="240"/>
    </w:pPr>
  </w:style>
  <w:style w:type="paragraph" w:styleId="Header">
    <w:name w:val="header"/>
    <w:basedOn w:val="Normal"/>
    <w:semiHidden/>
    <w:rsid w:val="007A229F"/>
    <w:pPr>
      <w:tabs>
        <w:tab w:val="right" w:pos="9360"/>
      </w:tabs>
    </w:pPr>
    <w:rPr>
      <w:sz w:val="20"/>
    </w:rPr>
  </w:style>
  <w:style w:type="paragraph" w:customStyle="1" w:styleId="Coverversionnumber">
    <w:name w:val="Cover version number"/>
    <w:basedOn w:val="Normal"/>
    <w:next w:val="Normal"/>
    <w:semiHidden/>
    <w:rsid w:val="000E0FF6"/>
    <w:pPr>
      <w:ind w:left="8928"/>
    </w:pPr>
    <w:rPr>
      <w:rFonts w:ascii="Futura Md BT" w:hAnsi="Futura Md BT"/>
      <w:color w:val="005261"/>
    </w:rPr>
  </w:style>
  <w:style w:type="character" w:styleId="PageNumber">
    <w:name w:val="page number"/>
    <w:basedOn w:val="DefaultParagraphFont"/>
    <w:semiHidden/>
    <w:rsid w:val="00285BE2"/>
  </w:style>
  <w:style w:type="paragraph" w:customStyle="1" w:styleId="TOCtitle">
    <w:name w:val="TOC title"/>
    <w:basedOn w:val="Normal"/>
    <w:next w:val="TOC1"/>
    <w:semiHidden/>
    <w:rsid w:val="00A02CA5"/>
    <w:pPr>
      <w:keepNext/>
      <w:keepLines/>
      <w:pageBreakBefore/>
      <w:spacing w:after="240"/>
      <w:jc w:val="center"/>
    </w:pPr>
    <w:rPr>
      <w:rFonts w:ascii="Futura Md BT" w:hAnsi="Futura Md BT"/>
      <w:caps/>
      <w:color w:val="5F5F5F"/>
      <w:sz w:val="36"/>
    </w:rPr>
  </w:style>
  <w:style w:type="paragraph" w:styleId="Footer">
    <w:name w:val="footer"/>
    <w:basedOn w:val="Normal"/>
    <w:semiHidden/>
    <w:rsid w:val="00A80102"/>
    <w:pPr>
      <w:tabs>
        <w:tab w:val="right" w:pos="9360"/>
      </w:tabs>
    </w:pPr>
    <w:rPr>
      <w:sz w:val="20"/>
    </w:rPr>
  </w:style>
  <w:style w:type="paragraph" w:customStyle="1" w:styleId="Copyright">
    <w:name w:val="Copyright"/>
    <w:basedOn w:val="Normal"/>
    <w:semiHidden/>
    <w:rsid w:val="006F32A1"/>
    <w:rPr>
      <w:rFonts w:ascii="Futura Md BT" w:hAnsi="Futura Md BT"/>
      <w:sz w:val="20"/>
    </w:rPr>
  </w:style>
  <w:style w:type="paragraph" w:customStyle="1" w:styleId="Exercisesection">
    <w:name w:val="Exercise section"/>
    <w:basedOn w:val="Heading3"/>
    <w:next w:val="BodyText"/>
    <w:rsid w:val="00970D0A"/>
    <w:pPr>
      <w:outlineLvl w:val="9"/>
    </w:pPr>
    <w:rPr>
      <w:bCs/>
      <w:smallCaps/>
      <w:color w:val="auto"/>
    </w:rPr>
  </w:style>
  <w:style w:type="numbering" w:customStyle="1" w:styleId="Tablelistbullet">
    <w:name w:val="Table list bullet"/>
    <w:basedOn w:val="NoList"/>
    <w:rsid w:val="002A4D06"/>
    <w:pPr>
      <w:numPr>
        <w:numId w:val="9"/>
      </w:numPr>
    </w:pPr>
  </w:style>
  <w:style w:type="paragraph" w:customStyle="1" w:styleId="Covermanualtitle">
    <w:name w:val="Cover manual title"/>
    <w:basedOn w:val="Covercoursetitle"/>
    <w:next w:val="Normal"/>
    <w:semiHidden/>
    <w:rsid w:val="00F078C3"/>
    <w:pPr>
      <w:spacing w:after="0"/>
    </w:pPr>
    <w:rPr>
      <w:caps/>
      <w:sz w:val="48"/>
      <w:szCs w:val="52"/>
    </w:rPr>
  </w:style>
  <w:style w:type="paragraph" w:customStyle="1" w:styleId="Covercoursetitle">
    <w:name w:val="Cover course title"/>
    <w:basedOn w:val="Covercoursecode"/>
    <w:next w:val="Covermanualtitle"/>
    <w:semiHidden/>
    <w:rsid w:val="00F078C3"/>
    <w:pPr>
      <w:numPr>
        <w:numId w:val="0"/>
      </w:numPr>
      <w:spacing w:after="480"/>
      <w:ind w:left="1080"/>
    </w:pPr>
    <w:rPr>
      <w:sz w:val="52"/>
    </w:rPr>
  </w:style>
  <w:style w:type="paragraph" w:customStyle="1" w:styleId="Covercoursecode">
    <w:name w:val="Cover course code"/>
    <w:basedOn w:val="Normal"/>
    <w:next w:val="Normal"/>
    <w:semiHidden/>
    <w:rsid w:val="000E0FF6"/>
    <w:pPr>
      <w:numPr>
        <w:numId w:val="19"/>
      </w:numPr>
    </w:pPr>
    <w:rPr>
      <w:rFonts w:ascii="Futura XBlk BT" w:hAnsi="Futura XBlk BT"/>
      <w:color w:val="005261"/>
      <w:sz w:val="72"/>
      <w:szCs w:val="72"/>
    </w:rPr>
  </w:style>
  <w:style w:type="paragraph" w:customStyle="1" w:styleId="Tableparagraph">
    <w:name w:val="Table paragraph"/>
    <w:basedOn w:val="BodyText"/>
    <w:unhideWhenUsed/>
    <w:rsid w:val="00EE61CF"/>
    <w:pPr>
      <w:spacing w:before="0"/>
    </w:pPr>
  </w:style>
  <w:style w:type="character" w:customStyle="1" w:styleId="Underline">
    <w:name w:val="Underline"/>
    <w:unhideWhenUsed/>
    <w:rsid w:val="00AA2A3B"/>
    <w:rPr>
      <w:u w:val="single"/>
    </w:rPr>
  </w:style>
  <w:style w:type="paragraph" w:styleId="ListNumber">
    <w:name w:val="List Number"/>
    <w:basedOn w:val="Normal"/>
    <w:rsid w:val="00DF4920"/>
    <w:pPr>
      <w:keepLines/>
      <w:numPr>
        <w:numId w:val="7"/>
      </w:numPr>
      <w:spacing w:before="120" w:after="120"/>
    </w:pPr>
  </w:style>
  <w:style w:type="paragraph" w:customStyle="1" w:styleId="Listnumbera">
    <w:name w:val="List number (a)"/>
    <w:basedOn w:val="Normal"/>
    <w:rsid w:val="00E128F5"/>
    <w:pPr>
      <w:keepLines/>
      <w:numPr>
        <w:numId w:val="8"/>
      </w:numPr>
      <w:spacing w:before="120" w:after="120"/>
    </w:pPr>
  </w:style>
  <w:style w:type="character" w:styleId="Strong">
    <w:name w:val="Strong"/>
    <w:qFormat/>
    <w:rsid w:val="00E075F1"/>
    <w:rPr>
      <w:rFonts w:ascii="Futura Md BT" w:hAnsi="Futura Md BT"/>
      <w:bCs/>
    </w:rPr>
  </w:style>
  <w:style w:type="paragraph" w:styleId="ListBullet">
    <w:name w:val="List Bullet"/>
    <w:basedOn w:val="Normal"/>
    <w:rsid w:val="00EE61CF"/>
    <w:pPr>
      <w:keepLines/>
      <w:numPr>
        <w:numId w:val="6"/>
      </w:numPr>
    </w:pPr>
  </w:style>
  <w:style w:type="paragraph" w:styleId="ListNumber2">
    <w:name w:val="List Number 2"/>
    <w:basedOn w:val="ListNumber"/>
    <w:semiHidden/>
    <w:unhideWhenUsed/>
    <w:rsid w:val="00E724FB"/>
    <w:pPr>
      <w:numPr>
        <w:ilvl w:val="1"/>
      </w:numPr>
    </w:pPr>
  </w:style>
  <w:style w:type="paragraph" w:styleId="ListBullet2">
    <w:name w:val="List Bullet 2"/>
    <w:basedOn w:val="ListBullet"/>
    <w:semiHidden/>
    <w:rsid w:val="00E724FB"/>
    <w:pPr>
      <w:numPr>
        <w:ilvl w:val="1"/>
      </w:numPr>
    </w:pPr>
  </w:style>
  <w:style w:type="paragraph" w:styleId="ListBullet3">
    <w:name w:val="List Bullet 3"/>
    <w:basedOn w:val="ListBullet2"/>
    <w:semiHidden/>
    <w:rsid w:val="00E724FB"/>
    <w:pPr>
      <w:numPr>
        <w:ilvl w:val="2"/>
      </w:numPr>
    </w:pPr>
  </w:style>
  <w:style w:type="character" w:styleId="Hyperlink">
    <w:name w:val="Hyperlink"/>
    <w:uiPriority w:val="99"/>
    <w:rsid w:val="00E1668E"/>
    <w:rPr>
      <w:color w:val="0000FF"/>
      <w:u w:val="single"/>
    </w:rPr>
  </w:style>
  <w:style w:type="character" w:customStyle="1" w:styleId="BodyTextChar">
    <w:name w:val="Body Text Char"/>
    <w:link w:val="BodyText"/>
    <w:rsid w:val="00C84DAF"/>
    <w:rPr>
      <w:rFonts w:ascii="Futura Lt BT" w:hAnsi="Futura Lt BT"/>
      <w:sz w:val="24"/>
      <w:szCs w:val="24"/>
      <w:lang w:val="fr-CA" w:eastAsia="en-US"/>
    </w:rPr>
  </w:style>
  <w:style w:type="paragraph" w:styleId="ListNumber3">
    <w:name w:val="List Number 3"/>
    <w:basedOn w:val="ListNumber2"/>
    <w:semiHidden/>
    <w:unhideWhenUsed/>
    <w:rsid w:val="00E724FB"/>
    <w:pPr>
      <w:numPr>
        <w:ilvl w:val="2"/>
      </w:numPr>
    </w:pPr>
  </w:style>
  <w:style w:type="paragraph" w:customStyle="1" w:styleId="Listnumberi">
    <w:name w:val="List number (i)"/>
    <w:basedOn w:val="BodyText"/>
    <w:semiHidden/>
    <w:rsid w:val="008F61A6"/>
    <w:pPr>
      <w:numPr>
        <w:numId w:val="16"/>
      </w:numPr>
    </w:pPr>
  </w:style>
  <w:style w:type="paragraph" w:customStyle="1" w:styleId="Listnumber2i">
    <w:name w:val="List number 2 (i)"/>
    <w:basedOn w:val="Listnumberi"/>
    <w:semiHidden/>
    <w:rsid w:val="008F61A6"/>
    <w:pPr>
      <w:numPr>
        <w:ilvl w:val="1"/>
      </w:numPr>
    </w:pPr>
  </w:style>
  <w:style w:type="paragraph" w:customStyle="1" w:styleId="Figure">
    <w:name w:val="Figure"/>
    <w:basedOn w:val="Normal"/>
    <w:semiHidden/>
    <w:rsid w:val="00DF4920"/>
    <w:pPr>
      <w:keepLines/>
      <w:spacing w:before="120" w:after="120"/>
      <w:jc w:val="center"/>
    </w:pPr>
  </w:style>
  <w:style w:type="character" w:customStyle="1" w:styleId="Heading2Char">
    <w:name w:val="Heading 2 Char"/>
    <w:link w:val="Heading2"/>
    <w:rsid w:val="00C84DAF"/>
    <w:rPr>
      <w:rFonts w:ascii="Futura Md BT" w:hAnsi="Futura Md BT"/>
      <w:b/>
      <w:smallCaps/>
      <w:color w:val="5F5F5F"/>
      <w:sz w:val="28"/>
      <w:szCs w:val="28"/>
      <w:lang w:val="fr-CA" w:eastAsia="en-US"/>
    </w:rPr>
  </w:style>
  <w:style w:type="character" w:customStyle="1" w:styleId="Heading1Char">
    <w:name w:val="Heading 1 Char"/>
    <w:link w:val="Heading1"/>
    <w:rsid w:val="00AF3141"/>
    <w:rPr>
      <w:rFonts w:ascii="Futura Md BT" w:hAnsi="Futura Md BT"/>
      <w:caps/>
      <w:color w:val="5F5F5F"/>
      <w:sz w:val="36"/>
      <w:szCs w:val="28"/>
      <w:lang w:val="fr-CA" w:eastAsia="en-US"/>
    </w:rPr>
  </w:style>
  <w:style w:type="paragraph" w:styleId="BodyTextIndent">
    <w:name w:val="Body Text Indent"/>
    <w:basedOn w:val="Normal"/>
    <w:semiHidden/>
    <w:rsid w:val="00DF4920"/>
    <w:pPr>
      <w:keepLines/>
      <w:spacing w:before="120" w:after="120"/>
      <w:ind w:left="360"/>
    </w:pPr>
  </w:style>
  <w:style w:type="paragraph" w:styleId="FootnoteText">
    <w:name w:val="footnote text"/>
    <w:basedOn w:val="Normal"/>
    <w:semiHidden/>
    <w:rsid w:val="00920719"/>
    <w:pPr>
      <w:keepLines/>
    </w:pPr>
    <w:rPr>
      <w:sz w:val="20"/>
      <w:szCs w:val="20"/>
    </w:rPr>
  </w:style>
  <w:style w:type="paragraph" w:styleId="Caption">
    <w:name w:val="caption"/>
    <w:basedOn w:val="Normal"/>
    <w:next w:val="Normal"/>
    <w:qFormat/>
    <w:rsid w:val="00EA0438"/>
    <w:pPr>
      <w:keepNext/>
      <w:keepLines/>
      <w:spacing w:before="120" w:after="120"/>
      <w:ind w:left="720" w:right="720"/>
      <w:jc w:val="center"/>
    </w:pPr>
    <w:rPr>
      <w:b/>
    </w:rPr>
  </w:style>
  <w:style w:type="character" w:styleId="FootnoteReference">
    <w:name w:val="footnote reference"/>
    <w:semiHidden/>
    <w:rsid w:val="00AD492A"/>
    <w:rPr>
      <w:vertAlign w:val="superscript"/>
    </w:rPr>
  </w:style>
  <w:style w:type="table" w:customStyle="1" w:styleId="Tablestandard">
    <w:name w:val="Table (standard)"/>
    <w:basedOn w:val="TableNormal"/>
    <w:rsid w:val="00EE61CF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  <w:jc w:val="center"/>
      </w:pPr>
      <w:rPr>
        <w:rFonts w:ascii="Futura XBlk BT" w:hAnsi="Futura XBlk BT"/>
        <w:b/>
        <w:i w:val="0"/>
        <w:color w:val="FFFFFF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styleId="Title">
    <w:name w:val="Title"/>
    <w:basedOn w:val="Heading3"/>
    <w:next w:val="BodyText"/>
    <w:qFormat/>
    <w:rsid w:val="00EA0438"/>
    <w:pPr>
      <w:spacing w:before="120"/>
      <w:outlineLvl w:val="9"/>
    </w:pPr>
    <w:rPr>
      <w:rFonts w:cs="Arial"/>
      <w:b w:val="0"/>
      <w:bCs/>
      <w:color w:val="auto"/>
      <w:szCs w:val="32"/>
    </w:rPr>
  </w:style>
  <w:style w:type="paragraph" w:customStyle="1" w:styleId="Listnumber2a">
    <w:name w:val="List number 2 (a)"/>
    <w:basedOn w:val="Listnumbera"/>
    <w:semiHidden/>
    <w:rsid w:val="00E128F5"/>
    <w:pPr>
      <w:numPr>
        <w:ilvl w:val="1"/>
      </w:numPr>
    </w:pPr>
  </w:style>
  <w:style w:type="paragraph" w:customStyle="1" w:styleId="Listnumber3a">
    <w:name w:val="List number 3 (a)"/>
    <w:basedOn w:val="Listnumber2a"/>
    <w:semiHidden/>
    <w:rsid w:val="00E128F5"/>
    <w:pPr>
      <w:numPr>
        <w:ilvl w:val="2"/>
      </w:numPr>
    </w:pPr>
  </w:style>
  <w:style w:type="paragraph" w:customStyle="1" w:styleId="Listnumber3i">
    <w:name w:val="List number 3 (i)"/>
    <w:basedOn w:val="Listnumber2i"/>
    <w:semiHidden/>
    <w:rsid w:val="008F61A6"/>
    <w:pPr>
      <w:numPr>
        <w:ilvl w:val="2"/>
      </w:numPr>
    </w:pPr>
  </w:style>
  <w:style w:type="character" w:customStyle="1" w:styleId="Heading3Char">
    <w:name w:val="Heading 3 Char"/>
    <w:link w:val="Heading3"/>
    <w:rsid w:val="00AF3141"/>
    <w:rPr>
      <w:rFonts w:ascii="Futura Md BT" w:hAnsi="Futura Md BT"/>
      <w:b/>
      <w:color w:val="808080"/>
      <w:sz w:val="24"/>
      <w:szCs w:val="28"/>
      <w:lang w:val="fr-CA" w:eastAsia="en-US"/>
    </w:rPr>
  </w:style>
  <w:style w:type="numbering" w:customStyle="1" w:styleId="Tablelistnumber">
    <w:name w:val="Table list number"/>
    <w:basedOn w:val="NoList"/>
    <w:rsid w:val="00B41847"/>
    <w:pPr>
      <w:numPr>
        <w:numId w:val="10"/>
      </w:numPr>
    </w:pPr>
  </w:style>
  <w:style w:type="paragraph" w:styleId="BalloonText">
    <w:name w:val="Balloon Text"/>
    <w:basedOn w:val="Normal"/>
    <w:link w:val="BalloonTextChar"/>
    <w:rsid w:val="00C308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3085F"/>
    <w:rPr>
      <w:rFonts w:ascii="Tahoma" w:hAnsi="Tahoma" w:cs="Tahoma"/>
      <w:sz w:val="16"/>
      <w:szCs w:val="16"/>
      <w:lang w:val="fr-CA" w:eastAsia="en-US"/>
    </w:rPr>
  </w:style>
  <w:style w:type="numbering" w:customStyle="1" w:styleId="Tablelistnumbera">
    <w:name w:val="Table list number (a)"/>
    <w:basedOn w:val="NoList"/>
    <w:rsid w:val="00B41847"/>
    <w:pPr>
      <w:numPr>
        <w:numId w:val="11"/>
      </w:numPr>
    </w:pPr>
  </w:style>
  <w:style w:type="paragraph" w:styleId="BodyTextIndent2">
    <w:name w:val="Body Text Indent 2"/>
    <w:basedOn w:val="BodyTextIndent"/>
    <w:semiHidden/>
    <w:rsid w:val="00E57DC3"/>
    <w:pPr>
      <w:ind w:left="720"/>
    </w:pPr>
  </w:style>
  <w:style w:type="table" w:customStyle="1" w:styleId="Tabletight">
    <w:name w:val="Table (tight)"/>
    <w:basedOn w:val="TableNormal"/>
    <w:semiHidden/>
    <w:rsid w:val="00357E66"/>
    <w:rPr>
      <w:rFonts w:ascii="Futura Lt BT" w:hAnsi="Futura Lt B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>
      <w:cantSplit/>
    </w:trPr>
  </w:style>
  <w:style w:type="paragraph" w:customStyle="1" w:styleId="BodyTextpre-list">
    <w:name w:val="Body Text pre-list"/>
    <w:basedOn w:val="Normal"/>
    <w:next w:val="ListBullet"/>
    <w:rsid w:val="00DF4920"/>
    <w:pPr>
      <w:keepNext/>
      <w:keepLines/>
      <w:spacing w:before="120"/>
    </w:pPr>
  </w:style>
  <w:style w:type="paragraph" w:customStyle="1" w:styleId="BodyTextpre-list2">
    <w:name w:val="Body Text pre-list 2"/>
    <w:basedOn w:val="BodyTextpre-list"/>
    <w:semiHidden/>
    <w:rsid w:val="00E724FB"/>
    <w:pPr>
      <w:ind w:left="360"/>
    </w:pPr>
  </w:style>
  <w:style w:type="paragraph" w:customStyle="1" w:styleId="BodyTextpre-list3">
    <w:name w:val="Body Text pre-list 3"/>
    <w:basedOn w:val="BodyTextpre-list2"/>
    <w:semiHidden/>
    <w:rsid w:val="00E724FB"/>
    <w:pPr>
      <w:ind w:left="720"/>
    </w:pPr>
  </w:style>
  <w:style w:type="paragraph" w:styleId="Quote">
    <w:name w:val="Quote"/>
    <w:basedOn w:val="BodyTextIndent"/>
    <w:qFormat/>
    <w:rsid w:val="00F97306"/>
    <w:pPr>
      <w:ind w:right="360"/>
      <w:jc w:val="both"/>
    </w:pPr>
    <w:rPr>
      <w:i/>
    </w:rPr>
  </w:style>
  <w:style w:type="paragraph" w:styleId="BodyTextIndent3">
    <w:name w:val="Body Text Indent 3"/>
    <w:basedOn w:val="BodyTextIndent2"/>
    <w:semiHidden/>
    <w:rsid w:val="00E57DC3"/>
    <w:pPr>
      <w:ind w:left="1080"/>
    </w:pPr>
    <w:rPr>
      <w:szCs w:val="16"/>
    </w:rPr>
  </w:style>
  <w:style w:type="paragraph" w:customStyle="1" w:styleId="Heading2newpage">
    <w:name w:val="Heading 2 (new page)"/>
    <w:basedOn w:val="Heading2"/>
    <w:next w:val="BodyText"/>
    <w:semiHidden/>
    <w:rsid w:val="00C666D5"/>
    <w:pPr>
      <w:pageBreakBefore/>
      <w:spacing w:before="0"/>
    </w:pPr>
    <w:rPr>
      <w:rFonts w:cs="Arial"/>
      <w:iCs/>
    </w:rPr>
  </w:style>
  <w:style w:type="paragraph" w:customStyle="1" w:styleId="Heading3newpage">
    <w:name w:val="Heading 3 (new page)"/>
    <w:basedOn w:val="Heading3"/>
    <w:next w:val="BodyText"/>
    <w:semiHidden/>
    <w:rsid w:val="00095DE0"/>
    <w:pPr>
      <w:pageBreakBefore/>
      <w:spacing w:before="0"/>
      <w:outlineLvl w:val="9"/>
    </w:pPr>
    <w:rPr>
      <w:rFonts w:cs="Arial"/>
      <w:bCs/>
      <w:iCs/>
      <w:szCs w:val="26"/>
    </w:rPr>
  </w:style>
  <w:style w:type="paragraph" w:customStyle="1" w:styleId="Reference">
    <w:name w:val="Reference"/>
    <w:basedOn w:val="Normal"/>
    <w:next w:val="Normal"/>
    <w:semiHidden/>
    <w:rsid w:val="00984B7A"/>
    <w:pPr>
      <w:keepLines/>
      <w:spacing w:before="120" w:after="120"/>
    </w:pPr>
    <w:rPr>
      <w:i/>
      <w:sz w:val="22"/>
      <w:szCs w:val="20"/>
    </w:rPr>
  </w:style>
  <w:style w:type="paragraph" w:customStyle="1" w:styleId="Lines">
    <w:name w:val="Lines"/>
    <w:basedOn w:val="BodyText"/>
    <w:semiHidden/>
    <w:rsid w:val="00E6637E"/>
    <w:pPr>
      <w:pBdr>
        <w:bottom w:val="single" w:sz="4" w:space="1" w:color="auto"/>
        <w:between w:val="single" w:sz="4" w:space="1" w:color="auto"/>
      </w:pBdr>
      <w:spacing w:before="60" w:after="0"/>
    </w:pPr>
  </w:style>
  <w:style w:type="paragraph" w:customStyle="1" w:styleId="Tableparagraphtitle">
    <w:name w:val="Table paragraph title"/>
    <w:basedOn w:val="Tableparagraph"/>
    <w:next w:val="Normal"/>
    <w:semiHidden/>
    <w:rsid w:val="00BB012C"/>
    <w:rPr>
      <w:rFonts w:ascii="Futura Md BT" w:hAnsi="Futura Md BT"/>
    </w:rPr>
  </w:style>
  <w:style w:type="character" w:styleId="CommentReference">
    <w:name w:val="annotation reference"/>
    <w:basedOn w:val="DefaultParagraphFont"/>
    <w:rsid w:val="000033DE"/>
    <w:rPr>
      <w:sz w:val="16"/>
      <w:szCs w:val="16"/>
    </w:rPr>
  </w:style>
  <w:style w:type="paragraph" w:styleId="CommentText">
    <w:name w:val="annotation text"/>
    <w:basedOn w:val="Normal"/>
    <w:link w:val="CommentTextChar"/>
    <w:rsid w:val="000033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033DE"/>
    <w:rPr>
      <w:rFonts w:ascii="Futura Lt BT" w:hAnsi="Futura Lt BT"/>
      <w:lang w:val="fr-CA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033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033DE"/>
    <w:rPr>
      <w:rFonts w:ascii="Futura Lt BT" w:hAnsi="Futura Lt BT"/>
      <w:b/>
      <w:bCs/>
      <w:lang w:val="fr-CA" w:eastAsia="en-US"/>
    </w:rPr>
  </w:style>
  <w:style w:type="paragraph" w:styleId="Revision">
    <w:name w:val="Revision"/>
    <w:hidden/>
    <w:uiPriority w:val="99"/>
    <w:semiHidden/>
    <w:rsid w:val="000033DE"/>
    <w:rPr>
      <w:rFonts w:ascii="Futura Lt BT" w:hAnsi="Futura Lt BT"/>
      <w:sz w:val="24"/>
      <w:szCs w:val="24"/>
      <w:lang w:val="fr-CA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4FB2"/>
    <w:rPr>
      <w:rFonts w:ascii="Futura Lt BT" w:hAnsi="Futura Lt BT"/>
      <w:sz w:val="24"/>
      <w:szCs w:val="24"/>
      <w:lang w:val="fr-CA" w:eastAsia="en-US"/>
    </w:rPr>
  </w:style>
  <w:style w:type="paragraph" w:styleId="Heading1">
    <w:name w:val="heading 1"/>
    <w:basedOn w:val="Normal"/>
    <w:next w:val="BodyText"/>
    <w:link w:val="Heading1Char"/>
    <w:qFormat/>
    <w:rsid w:val="00CD01FA"/>
    <w:pPr>
      <w:keepNext/>
      <w:keepLines/>
      <w:pageBreakBefore/>
      <w:numPr>
        <w:numId w:val="1"/>
      </w:numPr>
      <w:tabs>
        <w:tab w:val="clear" w:pos="360"/>
        <w:tab w:val="left" w:pos="547"/>
      </w:tabs>
      <w:spacing w:after="240"/>
      <w:ind w:left="547" w:hanging="547"/>
      <w:outlineLvl w:val="0"/>
    </w:pPr>
    <w:rPr>
      <w:rFonts w:ascii="Futura Md BT" w:hAnsi="Futura Md BT"/>
      <w:caps/>
      <w:color w:val="5F5F5F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15890"/>
    <w:pPr>
      <w:pageBreakBefore w:val="0"/>
      <w:numPr>
        <w:numId w:val="0"/>
      </w:numPr>
      <w:tabs>
        <w:tab w:val="clear" w:pos="547"/>
      </w:tabs>
      <w:spacing w:before="240" w:after="120"/>
      <w:outlineLvl w:val="1"/>
    </w:pPr>
    <w:rPr>
      <w:b/>
      <w:caps w:val="0"/>
      <w:smallCaps/>
      <w:sz w:val="28"/>
    </w:rPr>
  </w:style>
  <w:style w:type="paragraph" w:styleId="Heading3">
    <w:name w:val="heading 3"/>
    <w:basedOn w:val="Heading2"/>
    <w:next w:val="BodyText"/>
    <w:link w:val="Heading3Char"/>
    <w:qFormat/>
    <w:rsid w:val="00970D0A"/>
    <w:pPr>
      <w:outlineLvl w:val="2"/>
    </w:pPr>
    <w:rPr>
      <w:smallCaps w:val="0"/>
      <w:color w:val="808080"/>
      <w:sz w:val="24"/>
    </w:rPr>
  </w:style>
  <w:style w:type="paragraph" w:styleId="Heading4">
    <w:name w:val="heading 4"/>
    <w:basedOn w:val="Heading3"/>
    <w:next w:val="BodyText"/>
    <w:qFormat/>
    <w:rsid w:val="00970D0A"/>
    <w:pPr>
      <w:spacing w:before="120"/>
      <w:outlineLvl w:val="3"/>
    </w:pPr>
    <w:rPr>
      <w:smallCaps/>
      <w:color w:val="5F5F5F"/>
      <w:sz w:val="22"/>
    </w:rPr>
  </w:style>
  <w:style w:type="paragraph" w:styleId="Heading5">
    <w:name w:val="heading 5"/>
    <w:basedOn w:val="Heading4"/>
    <w:next w:val="BodyText"/>
    <w:qFormat/>
    <w:rsid w:val="00970D0A"/>
    <w:pPr>
      <w:outlineLvl w:val="4"/>
    </w:pPr>
    <w:rPr>
      <w:bCs/>
      <w:iCs/>
      <w:smallCaps w:val="0"/>
      <w:color w:val="808080"/>
      <w:szCs w:val="26"/>
    </w:rPr>
  </w:style>
  <w:style w:type="paragraph" w:styleId="Heading6">
    <w:name w:val="heading 6"/>
    <w:basedOn w:val="Heading5"/>
    <w:next w:val="BodyText"/>
    <w:qFormat/>
    <w:rsid w:val="00970D0A"/>
    <w:pPr>
      <w:outlineLvl w:val="5"/>
    </w:pPr>
    <w:rPr>
      <w:b w:val="0"/>
      <w:bCs w:val="0"/>
      <w:color w:val="5F5F5F"/>
      <w:szCs w:val="22"/>
      <w:u w:val="single"/>
    </w:rPr>
  </w:style>
  <w:style w:type="paragraph" w:styleId="Heading7">
    <w:name w:val="heading 7"/>
    <w:basedOn w:val="Heading6"/>
    <w:next w:val="BodyText"/>
    <w:qFormat/>
    <w:rsid w:val="00511F4F"/>
    <w:pPr>
      <w:outlineLvl w:val="6"/>
    </w:pPr>
  </w:style>
  <w:style w:type="paragraph" w:styleId="Heading8">
    <w:name w:val="heading 8"/>
    <w:basedOn w:val="Heading7"/>
    <w:next w:val="BodyText"/>
    <w:qFormat/>
    <w:rsid w:val="00511F4F"/>
    <w:pPr>
      <w:outlineLvl w:val="7"/>
    </w:pPr>
    <w:rPr>
      <w:iCs w:val="0"/>
    </w:rPr>
  </w:style>
  <w:style w:type="paragraph" w:styleId="Heading9">
    <w:name w:val="heading 9"/>
    <w:basedOn w:val="Heading8"/>
    <w:next w:val="BodyText"/>
    <w:qFormat/>
    <w:rsid w:val="00511F4F"/>
    <w:pPr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TOC2"/>
    <w:uiPriority w:val="39"/>
    <w:rsid w:val="00357E66"/>
    <w:pPr>
      <w:keepNext/>
      <w:keepLines/>
      <w:tabs>
        <w:tab w:val="left" w:pos="360"/>
        <w:tab w:val="right" w:leader="dot" w:pos="9360"/>
      </w:tabs>
      <w:spacing w:before="240" w:after="120"/>
      <w:ind w:left="360" w:right="720" w:hanging="360"/>
    </w:pPr>
    <w:rPr>
      <w:rFonts w:ascii="Futura Md BT" w:hAnsi="Futura Md BT" w:cs="Arial"/>
      <w:bCs/>
      <w:caps/>
    </w:rPr>
  </w:style>
  <w:style w:type="paragraph" w:styleId="TOC2">
    <w:name w:val="toc 2"/>
    <w:basedOn w:val="TOC1"/>
    <w:next w:val="TOC3"/>
    <w:uiPriority w:val="39"/>
    <w:rsid w:val="001951E5"/>
    <w:pPr>
      <w:keepNext w:val="0"/>
      <w:tabs>
        <w:tab w:val="clear" w:pos="360"/>
        <w:tab w:val="left" w:pos="720"/>
      </w:tabs>
      <w:spacing w:before="0" w:after="0"/>
      <w:ind w:left="720"/>
    </w:pPr>
    <w:rPr>
      <w:rFonts w:ascii="Futura Lt BT" w:hAnsi="Futura Lt BT"/>
      <w:bCs w:val="0"/>
      <w:caps w:val="0"/>
      <w:szCs w:val="20"/>
    </w:rPr>
  </w:style>
  <w:style w:type="paragraph" w:styleId="TOC3">
    <w:name w:val="toc 3"/>
    <w:basedOn w:val="TOC2"/>
    <w:next w:val="Normal"/>
    <w:semiHidden/>
    <w:rsid w:val="00AA2A3B"/>
    <w:pPr>
      <w:ind w:left="1080"/>
    </w:pPr>
  </w:style>
  <w:style w:type="numbering" w:customStyle="1" w:styleId="Tablelistnumberi">
    <w:name w:val="Table list number (i)"/>
    <w:basedOn w:val="NoList"/>
    <w:semiHidden/>
    <w:rsid w:val="008F61A6"/>
    <w:pPr>
      <w:numPr>
        <w:numId w:val="17"/>
      </w:numPr>
    </w:pPr>
  </w:style>
  <w:style w:type="paragraph" w:customStyle="1" w:styleId="Heading2noTOC">
    <w:name w:val="Heading 2 (no TOC)"/>
    <w:basedOn w:val="Heading2"/>
    <w:next w:val="BodyText"/>
    <w:semiHidden/>
    <w:rsid w:val="007A7196"/>
    <w:pPr>
      <w:outlineLvl w:val="9"/>
    </w:pPr>
  </w:style>
  <w:style w:type="paragraph" w:styleId="BodyText">
    <w:name w:val="Body Text"/>
    <w:basedOn w:val="Normal"/>
    <w:link w:val="BodyTextChar"/>
    <w:rsid w:val="00E6637E"/>
    <w:pPr>
      <w:keepLines/>
      <w:spacing w:before="120" w:after="120"/>
    </w:pPr>
  </w:style>
  <w:style w:type="character" w:styleId="Emphasis">
    <w:name w:val="Emphasis"/>
    <w:qFormat/>
    <w:rsid w:val="00CA658B"/>
    <w:rPr>
      <w:i/>
      <w:iCs/>
      <w:lang w:val="fr-CA"/>
    </w:rPr>
  </w:style>
  <w:style w:type="table" w:styleId="TableGrid">
    <w:name w:val="Table Grid"/>
    <w:basedOn w:val="TableNormal"/>
    <w:semiHidden/>
    <w:rsid w:val="004604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</w:style>
  <w:style w:type="table" w:customStyle="1" w:styleId="Tablemoduleplan">
    <w:name w:val="Table (module plan)"/>
    <w:basedOn w:val="TableNormal"/>
    <w:semiHidden/>
    <w:rsid w:val="00B76762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pPr>
        <w:jc w:val="center"/>
      </w:pPr>
      <w:rPr>
        <w:rFonts w:ascii="Futura XBlk BT" w:hAnsi="Futura XBlk BT"/>
        <w:b/>
        <w:color w:val="FFFFFF"/>
        <w:sz w:val="24"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customStyle="1" w:styleId="Exerciseheading">
    <w:name w:val="Exercise heading"/>
    <w:basedOn w:val="Heading2"/>
    <w:next w:val="Exercisesection"/>
    <w:rsid w:val="002B20F2"/>
    <w:pPr>
      <w:pageBreakBefore/>
      <w:spacing w:before="0" w:after="240"/>
    </w:pPr>
  </w:style>
  <w:style w:type="paragraph" w:styleId="Header">
    <w:name w:val="header"/>
    <w:basedOn w:val="Normal"/>
    <w:semiHidden/>
    <w:rsid w:val="007A229F"/>
    <w:pPr>
      <w:tabs>
        <w:tab w:val="right" w:pos="9360"/>
      </w:tabs>
    </w:pPr>
    <w:rPr>
      <w:sz w:val="20"/>
    </w:rPr>
  </w:style>
  <w:style w:type="paragraph" w:customStyle="1" w:styleId="Coverversionnumber">
    <w:name w:val="Cover version number"/>
    <w:basedOn w:val="Normal"/>
    <w:next w:val="Normal"/>
    <w:semiHidden/>
    <w:rsid w:val="000E0FF6"/>
    <w:pPr>
      <w:ind w:left="8928"/>
    </w:pPr>
    <w:rPr>
      <w:rFonts w:ascii="Futura Md BT" w:hAnsi="Futura Md BT"/>
      <w:color w:val="005261"/>
    </w:rPr>
  </w:style>
  <w:style w:type="character" w:styleId="PageNumber">
    <w:name w:val="page number"/>
    <w:basedOn w:val="DefaultParagraphFont"/>
    <w:semiHidden/>
    <w:rsid w:val="00285BE2"/>
  </w:style>
  <w:style w:type="paragraph" w:customStyle="1" w:styleId="TOCtitle">
    <w:name w:val="TOC title"/>
    <w:basedOn w:val="Normal"/>
    <w:next w:val="TOC1"/>
    <w:semiHidden/>
    <w:rsid w:val="00A02CA5"/>
    <w:pPr>
      <w:keepNext/>
      <w:keepLines/>
      <w:pageBreakBefore/>
      <w:spacing w:after="240"/>
      <w:jc w:val="center"/>
    </w:pPr>
    <w:rPr>
      <w:rFonts w:ascii="Futura Md BT" w:hAnsi="Futura Md BT"/>
      <w:caps/>
      <w:color w:val="5F5F5F"/>
      <w:sz w:val="36"/>
    </w:rPr>
  </w:style>
  <w:style w:type="paragraph" w:styleId="Footer">
    <w:name w:val="footer"/>
    <w:basedOn w:val="Normal"/>
    <w:semiHidden/>
    <w:rsid w:val="00A80102"/>
    <w:pPr>
      <w:tabs>
        <w:tab w:val="right" w:pos="9360"/>
      </w:tabs>
    </w:pPr>
    <w:rPr>
      <w:sz w:val="20"/>
    </w:rPr>
  </w:style>
  <w:style w:type="paragraph" w:customStyle="1" w:styleId="Copyright">
    <w:name w:val="Copyright"/>
    <w:basedOn w:val="Normal"/>
    <w:semiHidden/>
    <w:rsid w:val="006F32A1"/>
    <w:rPr>
      <w:rFonts w:ascii="Futura Md BT" w:hAnsi="Futura Md BT"/>
      <w:sz w:val="20"/>
    </w:rPr>
  </w:style>
  <w:style w:type="paragraph" w:customStyle="1" w:styleId="Exercisesection">
    <w:name w:val="Exercise section"/>
    <w:basedOn w:val="Heading3"/>
    <w:next w:val="BodyText"/>
    <w:rsid w:val="00970D0A"/>
    <w:pPr>
      <w:outlineLvl w:val="9"/>
    </w:pPr>
    <w:rPr>
      <w:bCs/>
      <w:smallCaps/>
      <w:color w:val="auto"/>
    </w:rPr>
  </w:style>
  <w:style w:type="numbering" w:customStyle="1" w:styleId="Tablelistbullet">
    <w:name w:val="Table list bullet"/>
    <w:basedOn w:val="NoList"/>
    <w:rsid w:val="002A4D06"/>
    <w:pPr>
      <w:numPr>
        <w:numId w:val="9"/>
      </w:numPr>
    </w:pPr>
  </w:style>
  <w:style w:type="paragraph" w:customStyle="1" w:styleId="Covermanualtitle">
    <w:name w:val="Cover manual title"/>
    <w:basedOn w:val="Covercoursetitle"/>
    <w:next w:val="Normal"/>
    <w:semiHidden/>
    <w:rsid w:val="00F078C3"/>
    <w:pPr>
      <w:spacing w:after="0"/>
    </w:pPr>
    <w:rPr>
      <w:caps/>
      <w:sz w:val="48"/>
      <w:szCs w:val="52"/>
    </w:rPr>
  </w:style>
  <w:style w:type="paragraph" w:customStyle="1" w:styleId="Covercoursetitle">
    <w:name w:val="Cover course title"/>
    <w:basedOn w:val="Covercoursecode"/>
    <w:next w:val="Covermanualtitle"/>
    <w:semiHidden/>
    <w:rsid w:val="00F078C3"/>
    <w:pPr>
      <w:numPr>
        <w:numId w:val="0"/>
      </w:numPr>
      <w:spacing w:after="480"/>
      <w:ind w:left="1080"/>
    </w:pPr>
    <w:rPr>
      <w:sz w:val="52"/>
    </w:rPr>
  </w:style>
  <w:style w:type="paragraph" w:customStyle="1" w:styleId="Covercoursecode">
    <w:name w:val="Cover course code"/>
    <w:basedOn w:val="Normal"/>
    <w:next w:val="Normal"/>
    <w:semiHidden/>
    <w:rsid w:val="000E0FF6"/>
    <w:pPr>
      <w:numPr>
        <w:numId w:val="19"/>
      </w:numPr>
    </w:pPr>
    <w:rPr>
      <w:rFonts w:ascii="Futura XBlk BT" w:hAnsi="Futura XBlk BT"/>
      <w:color w:val="005261"/>
      <w:sz w:val="72"/>
      <w:szCs w:val="72"/>
    </w:rPr>
  </w:style>
  <w:style w:type="paragraph" w:customStyle="1" w:styleId="Tableparagraph">
    <w:name w:val="Table paragraph"/>
    <w:basedOn w:val="BodyText"/>
    <w:unhideWhenUsed/>
    <w:rsid w:val="00EE61CF"/>
    <w:pPr>
      <w:spacing w:before="0"/>
    </w:pPr>
  </w:style>
  <w:style w:type="character" w:customStyle="1" w:styleId="Underline">
    <w:name w:val="Underline"/>
    <w:unhideWhenUsed/>
    <w:rsid w:val="00AA2A3B"/>
    <w:rPr>
      <w:u w:val="single"/>
    </w:rPr>
  </w:style>
  <w:style w:type="paragraph" w:styleId="ListNumber">
    <w:name w:val="List Number"/>
    <w:basedOn w:val="Normal"/>
    <w:rsid w:val="00DF4920"/>
    <w:pPr>
      <w:keepLines/>
      <w:numPr>
        <w:numId w:val="7"/>
      </w:numPr>
      <w:spacing w:before="120" w:after="120"/>
    </w:pPr>
  </w:style>
  <w:style w:type="paragraph" w:customStyle="1" w:styleId="Listnumbera">
    <w:name w:val="List number (a)"/>
    <w:basedOn w:val="Normal"/>
    <w:rsid w:val="00E128F5"/>
    <w:pPr>
      <w:keepLines/>
      <w:numPr>
        <w:numId w:val="8"/>
      </w:numPr>
      <w:spacing w:before="120" w:after="120"/>
    </w:pPr>
  </w:style>
  <w:style w:type="character" w:styleId="Strong">
    <w:name w:val="Strong"/>
    <w:qFormat/>
    <w:rsid w:val="00E075F1"/>
    <w:rPr>
      <w:rFonts w:ascii="Futura Md BT" w:hAnsi="Futura Md BT"/>
      <w:bCs/>
    </w:rPr>
  </w:style>
  <w:style w:type="paragraph" w:styleId="ListBullet">
    <w:name w:val="List Bullet"/>
    <w:basedOn w:val="Normal"/>
    <w:rsid w:val="00EE61CF"/>
    <w:pPr>
      <w:keepLines/>
      <w:numPr>
        <w:numId w:val="6"/>
      </w:numPr>
    </w:pPr>
  </w:style>
  <w:style w:type="paragraph" w:styleId="ListNumber2">
    <w:name w:val="List Number 2"/>
    <w:basedOn w:val="ListNumber"/>
    <w:semiHidden/>
    <w:unhideWhenUsed/>
    <w:rsid w:val="00E724FB"/>
    <w:pPr>
      <w:numPr>
        <w:ilvl w:val="1"/>
      </w:numPr>
    </w:pPr>
  </w:style>
  <w:style w:type="paragraph" w:styleId="ListBullet2">
    <w:name w:val="List Bullet 2"/>
    <w:basedOn w:val="ListBullet"/>
    <w:semiHidden/>
    <w:rsid w:val="00E724FB"/>
    <w:pPr>
      <w:numPr>
        <w:ilvl w:val="1"/>
      </w:numPr>
    </w:pPr>
  </w:style>
  <w:style w:type="paragraph" w:styleId="ListBullet3">
    <w:name w:val="List Bullet 3"/>
    <w:basedOn w:val="ListBullet2"/>
    <w:semiHidden/>
    <w:rsid w:val="00E724FB"/>
    <w:pPr>
      <w:numPr>
        <w:ilvl w:val="2"/>
      </w:numPr>
    </w:pPr>
  </w:style>
  <w:style w:type="character" w:styleId="Hyperlink">
    <w:name w:val="Hyperlink"/>
    <w:uiPriority w:val="99"/>
    <w:rsid w:val="00E1668E"/>
    <w:rPr>
      <w:color w:val="0000FF"/>
      <w:u w:val="single"/>
    </w:rPr>
  </w:style>
  <w:style w:type="character" w:customStyle="1" w:styleId="BodyTextChar">
    <w:name w:val="Body Text Char"/>
    <w:link w:val="BodyText"/>
    <w:rsid w:val="00C84DAF"/>
    <w:rPr>
      <w:rFonts w:ascii="Futura Lt BT" w:hAnsi="Futura Lt BT"/>
      <w:sz w:val="24"/>
      <w:szCs w:val="24"/>
      <w:lang w:val="fr-CA" w:eastAsia="en-US"/>
    </w:rPr>
  </w:style>
  <w:style w:type="paragraph" w:styleId="ListNumber3">
    <w:name w:val="List Number 3"/>
    <w:basedOn w:val="ListNumber2"/>
    <w:semiHidden/>
    <w:unhideWhenUsed/>
    <w:rsid w:val="00E724FB"/>
    <w:pPr>
      <w:numPr>
        <w:ilvl w:val="2"/>
      </w:numPr>
    </w:pPr>
  </w:style>
  <w:style w:type="paragraph" w:customStyle="1" w:styleId="Listnumberi">
    <w:name w:val="List number (i)"/>
    <w:basedOn w:val="BodyText"/>
    <w:semiHidden/>
    <w:rsid w:val="008F61A6"/>
    <w:pPr>
      <w:numPr>
        <w:numId w:val="16"/>
      </w:numPr>
    </w:pPr>
  </w:style>
  <w:style w:type="paragraph" w:customStyle="1" w:styleId="Listnumber2i">
    <w:name w:val="List number 2 (i)"/>
    <w:basedOn w:val="Listnumberi"/>
    <w:semiHidden/>
    <w:rsid w:val="008F61A6"/>
    <w:pPr>
      <w:numPr>
        <w:ilvl w:val="1"/>
      </w:numPr>
    </w:pPr>
  </w:style>
  <w:style w:type="paragraph" w:customStyle="1" w:styleId="Figure">
    <w:name w:val="Figure"/>
    <w:basedOn w:val="Normal"/>
    <w:semiHidden/>
    <w:rsid w:val="00DF4920"/>
    <w:pPr>
      <w:keepLines/>
      <w:spacing w:before="120" w:after="120"/>
      <w:jc w:val="center"/>
    </w:pPr>
  </w:style>
  <w:style w:type="character" w:customStyle="1" w:styleId="Heading2Char">
    <w:name w:val="Heading 2 Char"/>
    <w:link w:val="Heading2"/>
    <w:rsid w:val="00C84DAF"/>
    <w:rPr>
      <w:rFonts w:ascii="Futura Md BT" w:hAnsi="Futura Md BT"/>
      <w:b/>
      <w:smallCaps/>
      <w:color w:val="5F5F5F"/>
      <w:sz w:val="28"/>
      <w:szCs w:val="28"/>
      <w:lang w:val="fr-CA" w:eastAsia="en-US"/>
    </w:rPr>
  </w:style>
  <w:style w:type="character" w:customStyle="1" w:styleId="Heading1Char">
    <w:name w:val="Heading 1 Char"/>
    <w:link w:val="Heading1"/>
    <w:rsid w:val="00AF3141"/>
    <w:rPr>
      <w:rFonts w:ascii="Futura Md BT" w:hAnsi="Futura Md BT"/>
      <w:caps/>
      <w:color w:val="5F5F5F"/>
      <w:sz w:val="36"/>
      <w:szCs w:val="28"/>
      <w:lang w:val="fr-CA" w:eastAsia="en-US"/>
    </w:rPr>
  </w:style>
  <w:style w:type="paragraph" w:styleId="BodyTextIndent">
    <w:name w:val="Body Text Indent"/>
    <w:basedOn w:val="Normal"/>
    <w:semiHidden/>
    <w:rsid w:val="00DF4920"/>
    <w:pPr>
      <w:keepLines/>
      <w:spacing w:before="120" w:after="120"/>
      <w:ind w:left="360"/>
    </w:pPr>
  </w:style>
  <w:style w:type="paragraph" w:styleId="FootnoteText">
    <w:name w:val="footnote text"/>
    <w:basedOn w:val="Normal"/>
    <w:semiHidden/>
    <w:rsid w:val="00920719"/>
    <w:pPr>
      <w:keepLines/>
    </w:pPr>
    <w:rPr>
      <w:sz w:val="20"/>
      <w:szCs w:val="20"/>
    </w:rPr>
  </w:style>
  <w:style w:type="paragraph" w:styleId="Caption">
    <w:name w:val="caption"/>
    <w:basedOn w:val="Normal"/>
    <w:next w:val="Normal"/>
    <w:qFormat/>
    <w:rsid w:val="00EA0438"/>
    <w:pPr>
      <w:keepNext/>
      <w:keepLines/>
      <w:spacing w:before="120" w:after="120"/>
      <w:ind w:left="720" w:right="720"/>
      <w:jc w:val="center"/>
    </w:pPr>
    <w:rPr>
      <w:b/>
    </w:rPr>
  </w:style>
  <w:style w:type="character" w:styleId="FootnoteReference">
    <w:name w:val="footnote reference"/>
    <w:semiHidden/>
    <w:rsid w:val="00AD492A"/>
    <w:rPr>
      <w:vertAlign w:val="superscript"/>
    </w:rPr>
  </w:style>
  <w:style w:type="table" w:customStyle="1" w:styleId="Tablestandard">
    <w:name w:val="Table (standard)"/>
    <w:basedOn w:val="TableNormal"/>
    <w:rsid w:val="00EE61CF"/>
    <w:rPr>
      <w:rFonts w:ascii="Futura Lt BT" w:hAnsi="Futura Lt BT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  <w:jc w:val="center"/>
      </w:pPr>
      <w:rPr>
        <w:rFonts w:ascii="Futura XBlk BT" w:hAnsi="Futura XBlk BT"/>
        <w:b/>
        <w:i w:val="0"/>
        <w:color w:val="FFFFFF"/>
        <w:sz w:val="24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08080"/>
        <w:vAlign w:val="center"/>
      </w:tcPr>
    </w:tblStylePr>
  </w:style>
  <w:style w:type="paragraph" w:styleId="Title">
    <w:name w:val="Title"/>
    <w:basedOn w:val="Heading3"/>
    <w:next w:val="BodyText"/>
    <w:qFormat/>
    <w:rsid w:val="00EA0438"/>
    <w:pPr>
      <w:spacing w:before="120"/>
      <w:outlineLvl w:val="9"/>
    </w:pPr>
    <w:rPr>
      <w:rFonts w:cs="Arial"/>
      <w:b w:val="0"/>
      <w:bCs/>
      <w:color w:val="auto"/>
      <w:szCs w:val="32"/>
    </w:rPr>
  </w:style>
  <w:style w:type="paragraph" w:customStyle="1" w:styleId="Listnumber2a">
    <w:name w:val="List number 2 (a)"/>
    <w:basedOn w:val="Listnumbera"/>
    <w:semiHidden/>
    <w:rsid w:val="00E128F5"/>
    <w:pPr>
      <w:numPr>
        <w:ilvl w:val="1"/>
      </w:numPr>
    </w:pPr>
  </w:style>
  <w:style w:type="paragraph" w:customStyle="1" w:styleId="Listnumber3a">
    <w:name w:val="List number 3 (a)"/>
    <w:basedOn w:val="Listnumber2a"/>
    <w:semiHidden/>
    <w:rsid w:val="00E128F5"/>
    <w:pPr>
      <w:numPr>
        <w:ilvl w:val="2"/>
      </w:numPr>
    </w:pPr>
  </w:style>
  <w:style w:type="paragraph" w:customStyle="1" w:styleId="Listnumber3i">
    <w:name w:val="List number 3 (i)"/>
    <w:basedOn w:val="Listnumber2i"/>
    <w:semiHidden/>
    <w:rsid w:val="008F61A6"/>
    <w:pPr>
      <w:numPr>
        <w:ilvl w:val="2"/>
      </w:numPr>
    </w:pPr>
  </w:style>
  <w:style w:type="character" w:customStyle="1" w:styleId="Heading3Char">
    <w:name w:val="Heading 3 Char"/>
    <w:link w:val="Heading3"/>
    <w:rsid w:val="00AF3141"/>
    <w:rPr>
      <w:rFonts w:ascii="Futura Md BT" w:hAnsi="Futura Md BT"/>
      <w:b/>
      <w:color w:val="808080"/>
      <w:sz w:val="24"/>
      <w:szCs w:val="28"/>
      <w:lang w:val="fr-CA" w:eastAsia="en-US"/>
    </w:rPr>
  </w:style>
  <w:style w:type="numbering" w:customStyle="1" w:styleId="Tablelistnumber">
    <w:name w:val="Table list number"/>
    <w:basedOn w:val="NoList"/>
    <w:rsid w:val="00B41847"/>
    <w:pPr>
      <w:numPr>
        <w:numId w:val="10"/>
      </w:numPr>
    </w:pPr>
  </w:style>
  <w:style w:type="paragraph" w:styleId="BalloonText">
    <w:name w:val="Balloon Text"/>
    <w:basedOn w:val="Normal"/>
    <w:link w:val="BalloonTextChar"/>
    <w:rsid w:val="00C308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3085F"/>
    <w:rPr>
      <w:rFonts w:ascii="Tahoma" w:hAnsi="Tahoma" w:cs="Tahoma"/>
      <w:sz w:val="16"/>
      <w:szCs w:val="16"/>
      <w:lang w:val="fr-CA" w:eastAsia="en-US"/>
    </w:rPr>
  </w:style>
  <w:style w:type="numbering" w:customStyle="1" w:styleId="Tablelistnumbera">
    <w:name w:val="Table list number (a)"/>
    <w:basedOn w:val="NoList"/>
    <w:rsid w:val="00B41847"/>
    <w:pPr>
      <w:numPr>
        <w:numId w:val="11"/>
      </w:numPr>
    </w:pPr>
  </w:style>
  <w:style w:type="paragraph" w:styleId="BodyTextIndent2">
    <w:name w:val="Body Text Indent 2"/>
    <w:basedOn w:val="BodyTextIndent"/>
    <w:semiHidden/>
    <w:rsid w:val="00E57DC3"/>
    <w:pPr>
      <w:ind w:left="720"/>
    </w:pPr>
  </w:style>
  <w:style w:type="table" w:customStyle="1" w:styleId="Tabletight">
    <w:name w:val="Table (tight)"/>
    <w:basedOn w:val="TableNormal"/>
    <w:semiHidden/>
    <w:rsid w:val="00357E66"/>
    <w:rPr>
      <w:rFonts w:ascii="Futura Lt BT" w:hAnsi="Futura Lt B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rPr>
      <w:cantSplit/>
    </w:trPr>
  </w:style>
  <w:style w:type="paragraph" w:customStyle="1" w:styleId="BodyTextpre-list">
    <w:name w:val="Body Text pre-list"/>
    <w:basedOn w:val="Normal"/>
    <w:next w:val="ListBullet"/>
    <w:rsid w:val="00DF4920"/>
    <w:pPr>
      <w:keepNext/>
      <w:keepLines/>
      <w:spacing w:before="120"/>
    </w:pPr>
  </w:style>
  <w:style w:type="paragraph" w:customStyle="1" w:styleId="BodyTextpre-list2">
    <w:name w:val="Body Text pre-list 2"/>
    <w:basedOn w:val="BodyTextpre-list"/>
    <w:semiHidden/>
    <w:rsid w:val="00E724FB"/>
    <w:pPr>
      <w:ind w:left="360"/>
    </w:pPr>
  </w:style>
  <w:style w:type="paragraph" w:customStyle="1" w:styleId="BodyTextpre-list3">
    <w:name w:val="Body Text pre-list 3"/>
    <w:basedOn w:val="BodyTextpre-list2"/>
    <w:semiHidden/>
    <w:rsid w:val="00E724FB"/>
    <w:pPr>
      <w:ind w:left="720"/>
    </w:pPr>
  </w:style>
  <w:style w:type="paragraph" w:styleId="Quote">
    <w:name w:val="Quote"/>
    <w:basedOn w:val="BodyTextIndent"/>
    <w:qFormat/>
    <w:rsid w:val="00F97306"/>
    <w:pPr>
      <w:ind w:right="360"/>
      <w:jc w:val="both"/>
    </w:pPr>
    <w:rPr>
      <w:i/>
    </w:rPr>
  </w:style>
  <w:style w:type="paragraph" w:styleId="BodyTextIndent3">
    <w:name w:val="Body Text Indent 3"/>
    <w:basedOn w:val="BodyTextIndent2"/>
    <w:semiHidden/>
    <w:rsid w:val="00E57DC3"/>
    <w:pPr>
      <w:ind w:left="1080"/>
    </w:pPr>
    <w:rPr>
      <w:szCs w:val="16"/>
    </w:rPr>
  </w:style>
  <w:style w:type="paragraph" w:customStyle="1" w:styleId="Heading2newpage">
    <w:name w:val="Heading 2 (new page)"/>
    <w:basedOn w:val="Heading2"/>
    <w:next w:val="BodyText"/>
    <w:semiHidden/>
    <w:rsid w:val="00C666D5"/>
    <w:pPr>
      <w:pageBreakBefore/>
      <w:spacing w:before="0"/>
    </w:pPr>
    <w:rPr>
      <w:rFonts w:cs="Arial"/>
      <w:iCs/>
    </w:rPr>
  </w:style>
  <w:style w:type="paragraph" w:customStyle="1" w:styleId="Heading3newpage">
    <w:name w:val="Heading 3 (new page)"/>
    <w:basedOn w:val="Heading3"/>
    <w:next w:val="BodyText"/>
    <w:semiHidden/>
    <w:rsid w:val="00095DE0"/>
    <w:pPr>
      <w:pageBreakBefore/>
      <w:spacing w:before="0"/>
      <w:outlineLvl w:val="9"/>
    </w:pPr>
    <w:rPr>
      <w:rFonts w:cs="Arial"/>
      <w:bCs/>
      <w:iCs/>
      <w:szCs w:val="26"/>
    </w:rPr>
  </w:style>
  <w:style w:type="paragraph" w:customStyle="1" w:styleId="Reference">
    <w:name w:val="Reference"/>
    <w:basedOn w:val="Normal"/>
    <w:next w:val="Normal"/>
    <w:semiHidden/>
    <w:rsid w:val="00984B7A"/>
    <w:pPr>
      <w:keepLines/>
      <w:spacing w:before="120" w:after="120"/>
    </w:pPr>
    <w:rPr>
      <w:i/>
      <w:sz w:val="22"/>
      <w:szCs w:val="20"/>
    </w:rPr>
  </w:style>
  <w:style w:type="paragraph" w:customStyle="1" w:styleId="Lines">
    <w:name w:val="Lines"/>
    <w:basedOn w:val="BodyText"/>
    <w:semiHidden/>
    <w:rsid w:val="00E6637E"/>
    <w:pPr>
      <w:pBdr>
        <w:bottom w:val="single" w:sz="4" w:space="1" w:color="auto"/>
        <w:between w:val="single" w:sz="4" w:space="1" w:color="auto"/>
      </w:pBdr>
      <w:spacing w:before="60" w:after="0"/>
    </w:pPr>
  </w:style>
  <w:style w:type="paragraph" w:customStyle="1" w:styleId="Tableparagraphtitle">
    <w:name w:val="Table paragraph title"/>
    <w:basedOn w:val="Tableparagraph"/>
    <w:next w:val="Normal"/>
    <w:semiHidden/>
    <w:rsid w:val="00BB012C"/>
    <w:rPr>
      <w:rFonts w:ascii="Futura Md BT" w:hAnsi="Futura Md BT"/>
    </w:rPr>
  </w:style>
  <w:style w:type="character" w:styleId="CommentReference">
    <w:name w:val="annotation reference"/>
    <w:basedOn w:val="DefaultParagraphFont"/>
    <w:rsid w:val="000033DE"/>
    <w:rPr>
      <w:sz w:val="16"/>
      <w:szCs w:val="16"/>
    </w:rPr>
  </w:style>
  <w:style w:type="paragraph" w:styleId="CommentText">
    <w:name w:val="annotation text"/>
    <w:basedOn w:val="Normal"/>
    <w:link w:val="CommentTextChar"/>
    <w:rsid w:val="000033D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033DE"/>
    <w:rPr>
      <w:rFonts w:ascii="Futura Lt BT" w:hAnsi="Futura Lt BT"/>
      <w:lang w:val="fr-CA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033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033DE"/>
    <w:rPr>
      <w:rFonts w:ascii="Futura Lt BT" w:hAnsi="Futura Lt BT"/>
      <w:b/>
      <w:bCs/>
      <w:lang w:val="fr-CA" w:eastAsia="en-US"/>
    </w:rPr>
  </w:style>
  <w:style w:type="paragraph" w:styleId="Revision">
    <w:name w:val="Revision"/>
    <w:hidden/>
    <w:uiPriority w:val="99"/>
    <w:semiHidden/>
    <w:rsid w:val="000033DE"/>
    <w:rPr>
      <w:rFonts w:ascii="Futura Lt BT" w:hAnsi="Futura Lt BT"/>
      <w:sz w:val="24"/>
      <w:szCs w:val="24"/>
      <w:lang w:val="fr-C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7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onecole.gc.ca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onecole.gc.ca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onecole.gc.ca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onecole.gc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david\AppData\Local\Microsoft\Windows\Temporary%20Internet%20Files\Content.Outlook\R9DO6LN1\Sample%20Participant%20Guide%20Template%20_F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5756E3-391B-43EF-9CD4-8705745D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Sample Participant Guide Template _FR</Template>
  <TotalTime>15</TotalTime>
  <Pages>9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</vt:lpstr>
    </vt:vector>
  </TitlesOfParts>
  <Company>CSPS-EFPC</Company>
  <LinksUpToDate>false</LinksUpToDate>
  <CharactersWithSpaces>2977</CharactersWithSpaces>
  <SharedDoc>false</SharedDoc>
  <HLinks>
    <vt:vector size="132" baseType="variant">
      <vt:variant>
        <vt:i4>1572922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_Toc338945506</vt:lpwstr>
      </vt:variant>
      <vt:variant>
        <vt:i4>1572922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_Toc338945505</vt:lpwstr>
      </vt:variant>
      <vt:variant>
        <vt:i4>1572922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_Toc338945504</vt:lpwstr>
      </vt:variant>
      <vt:variant>
        <vt:i4>1572922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_Toc338945503</vt:lpwstr>
      </vt:variant>
      <vt:variant>
        <vt:i4>1572922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_Toc338945502</vt:lpwstr>
      </vt:variant>
      <vt:variant>
        <vt:i4>1572922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_Toc338945501</vt:lpwstr>
      </vt:variant>
      <vt:variant>
        <vt:i4>1572922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_Toc338945500</vt:lpwstr>
      </vt:variant>
      <vt:variant>
        <vt:i4>1114171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_Toc338945499</vt:lpwstr>
      </vt:variant>
      <vt:variant>
        <vt:i4>1114171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_Toc338945498</vt:lpwstr>
      </vt:variant>
      <vt:variant>
        <vt:i4>1114171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_Toc338945497</vt:lpwstr>
      </vt:variant>
      <vt:variant>
        <vt:i4>1114171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_Toc338945496</vt:lpwstr>
      </vt:variant>
      <vt:variant>
        <vt:i4>1114171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_Toc338945495</vt:lpwstr>
      </vt:variant>
      <vt:variant>
        <vt:i4>1114171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_Toc338945494</vt:lpwstr>
      </vt:variant>
      <vt:variant>
        <vt:i4>1114171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_Toc338945493</vt:lpwstr>
      </vt:variant>
      <vt:variant>
        <vt:i4>1114171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_Toc338945492</vt:lpwstr>
      </vt:variant>
      <vt:variant>
        <vt:i4>1114171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_Toc338945491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_Toc338945490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_Toc338945489</vt:lpwstr>
      </vt:variant>
      <vt:variant>
        <vt:i4>2490488</vt:i4>
      </vt:variant>
      <vt:variant>
        <vt:i4>18</vt:i4>
      </vt:variant>
      <vt:variant>
        <vt:i4>0</vt:i4>
      </vt:variant>
      <vt:variant>
        <vt:i4>5</vt:i4>
      </vt:variant>
      <vt:variant>
        <vt:lpwstr>http://www.monecole.gc.ca/</vt:lpwstr>
      </vt:variant>
      <vt:variant>
        <vt:lpwstr/>
      </vt:variant>
      <vt:variant>
        <vt:i4>2490488</vt:i4>
      </vt:variant>
      <vt:variant>
        <vt:i4>15</vt:i4>
      </vt:variant>
      <vt:variant>
        <vt:i4>0</vt:i4>
      </vt:variant>
      <vt:variant>
        <vt:i4>5</vt:i4>
      </vt:variant>
      <vt:variant>
        <vt:lpwstr>http://www.monecole.gc.ca/</vt:lpwstr>
      </vt:variant>
      <vt:variant>
        <vt:lpwstr/>
      </vt:variant>
      <vt:variant>
        <vt:i4>2490488</vt:i4>
      </vt:variant>
      <vt:variant>
        <vt:i4>6</vt:i4>
      </vt:variant>
      <vt:variant>
        <vt:i4>0</vt:i4>
      </vt:variant>
      <vt:variant>
        <vt:i4>5</vt:i4>
      </vt:variant>
      <vt:variant>
        <vt:lpwstr>http://www.monecole.gc.ca/</vt:lpwstr>
      </vt:variant>
      <vt:variant>
        <vt:lpwstr/>
      </vt:variant>
      <vt:variant>
        <vt:i4>2490488</vt:i4>
      </vt:variant>
      <vt:variant>
        <vt:i4>3</vt:i4>
      </vt:variant>
      <vt:variant>
        <vt:i4>0</vt:i4>
      </vt:variant>
      <vt:variant>
        <vt:i4>5</vt:i4>
      </vt:variant>
      <vt:variant>
        <vt:lpwstr>http://www.monecole.gc.ca/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</dc:title>
  <dc:creator>Isa David</dc:creator>
  <cp:lastModifiedBy>Isa David</cp:lastModifiedBy>
  <cp:revision>6</cp:revision>
  <cp:lastPrinted>2015-03-16T18:40:00Z</cp:lastPrinted>
  <dcterms:created xsi:type="dcterms:W3CDTF">2015-03-27T18:58:00Z</dcterms:created>
  <dcterms:modified xsi:type="dcterms:W3CDTF">2015-03-29T14:12:00Z</dcterms:modified>
</cp:coreProperties>
</file>